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05FE" w14:textId="6422E730" w:rsidR="009C5171" w:rsidRPr="009C5171" w:rsidRDefault="009C5171" w:rsidP="009C5171">
      <w:pPr>
        <w:rPr>
          <w:color w:val="4F81BD" w:themeColor="accent1"/>
          <w:sz w:val="56"/>
          <w:szCs w:val="56"/>
          <w:lang w:val="fr-TN"/>
        </w:rPr>
      </w:pPr>
      <w:r w:rsidRPr="009C5171">
        <w:rPr>
          <w:color w:val="4F81BD" w:themeColor="accent1"/>
          <w:sz w:val="56"/>
          <w:szCs w:val="56"/>
          <w:lang w:val="fr-TN"/>
        </w:rPr>
        <w:t>INVESTISSEUR</w:t>
      </w:r>
    </w:p>
    <w:p w14:paraId="27C00935" w14:textId="33C8DE2C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1️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Structure principale : table </w:t>
      </w:r>
      <w:proofErr w:type="spellStart"/>
      <w:r w:rsidRPr="009C5171">
        <w:rPr>
          <w:b/>
          <w:bCs/>
          <w:lang w:val="fr-TN"/>
        </w:rPr>
        <w:t>documentsJuridique</w:t>
      </w:r>
      <w:proofErr w:type="spellEnd"/>
    </w:p>
    <w:p w14:paraId="0D2E0B9A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SQL – Table principale</w:t>
      </w:r>
    </w:p>
    <w:p w14:paraId="3A7FC22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CREATE TABLE </w:t>
      </w:r>
      <w:proofErr w:type="spellStart"/>
      <w:r w:rsidRPr="009C5171">
        <w:rPr>
          <w:lang w:val="fr-TN"/>
        </w:rPr>
        <w:t>documentsJuridique</w:t>
      </w:r>
      <w:proofErr w:type="spellEnd"/>
      <w:r w:rsidRPr="009C5171">
        <w:rPr>
          <w:lang w:val="fr-TN"/>
        </w:rPr>
        <w:t xml:space="preserve"> (</w:t>
      </w:r>
    </w:p>
    <w:p w14:paraId="52481647" w14:textId="77777777" w:rsidR="009C5171" w:rsidRPr="009C5171" w:rsidRDefault="009C5171" w:rsidP="009C5171">
      <w:pPr>
        <w:rPr>
          <w:lang w:val="fr-TN"/>
        </w:rPr>
      </w:pPr>
    </w:p>
    <w:p w14:paraId="328B7FE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gramStart"/>
      <w:r w:rsidRPr="009C5171">
        <w:rPr>
          <w:lang w:val="fr-TN"/>
        </w:rPr>
        <w:t>id</w:t>
      </w:r>
      <w:proofErr w:type="gramEnd"/>
      <w:r w:rsidRPr="009C5171">
        <w:rPr>
          <w:lang w:val="fr-TN"/>
        </w:rPr>
        <w:t xml:space="preserve"> INT PRIMARY KEY AUTO_INCREMENT,</w:t>
      </w:r>
    </w:p>
    <w:p w14:paraId="2CB6A027" w14:textId="77777777" w:rsidR="009C5171" w:rsidRPr="009C5171" w:rsidRDefault="009C5171" w:rsidP="009C5171">
      <w:pPr>
        <w:rPr>
          <w:lang w:val="fr-TN"/>
        </w:rPr>
      </w:pPr>
    </w:p>
    <w:p w14:paraId="752ACCD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-- cas d'investissement</w:t>
      </w:r>
    </w:p>
    <w:p w14:paraId="0601115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 </w:t>
      </w:r>
      <w:proofErr w:type="gramStart"/>
      <w:r w:rsidRPr="009C5171">
        <w:rPr>
          <w:lang w:val="fr-TN"/>
        </w:rPr>
        <w:t>VARCHAR(</w:t>
      </w:r>
      <w:proofErr w:type="gramEnd"/>
      <w:r w:rsidRPr="009C5171">
        <w:rPr>
          <w:lang w:val="fr-TN"/>
        </w:rPr>
        <w:t>100) NOT NULL,</w:t>
      </w:r>
    </w:p>
    <w:p w14:paraId="7202601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-- </w:t>
      </w:r>
      <w:proofErr w:type="gramStart"/>
      <w:r w:rsidRPr="009C5171">
        <w:rPr>
          <w:lang w:val="fr-TN"/>
        </w:rPr>
        <w:t>ex:</w:t>
      </w:r>
      <w:proofErr w:type="gramEnd"/>
      <w:r w:rsidRPr="009C5171">
        <w:rPr>
          <w:lang w:val="fr-TN"/>
        </w:rPr>
        <w:t xml:space="preserve"> CREATION_SOCIETE, ACHAT_PARTS, FILIALE, STARTUP, PROJET</w:t>
      </w:r>
    </w:p>
    <w:p w14:paraId="602C2784" w14:textId="77777777" w:rsidR="009C5171" w:rsidRPr="009C5171" w:rsidRDefault="009C5171" w:rsidP="009C5171">
      <w:pPr>
        <w:rPr>
          <w:lang w:val="fr-TN"/>
        </w:rPr>
      </w:pPr>
    </w:p>
    <w:p w14:paraId="18F4EDC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categorieDocument</w:t>
      </w:r>
      <w:proofErr w:type="spellEnd"/>
      <w:proofErr w:type="gramEnd"/>
      <w:r w:rsidRPr="009C5171">
        <w:rPr>
          <w:lang w:val="fr-TN"/>
        </w:rPr>
        <w:t xml:space="preserve"> </w:t>
      </w:r>
      <w:proofErr w:type="gramStart"/>
      <w:r w:rsidRPr="009C5171">
        <w:rPr>
          <w:lang w:val="fr-TN"/>
        </w:rPr>
        <w:t>VARCHAR(</w:t>
      </w:r>
      <w:proofErr w:type="gramEnd"/>
      <w:r w:rsidRPr="009C5171">
        <w:rPr>
          <w:lang w:val="fr-TN"/>
        </w:rPr>
        <w:t>100) NOT NULL,</w:t>
      </w:r>
    </w:p>
    <w:p w14:paraId="0752208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-- </w:t>
      </w:r>
      <w:proofErr w:type="gramStart"/>
      <w:r w:rsidRPr="009C5171">
        <w:rPr>
          <w:lang w:val="fr-TN"/>
        </w:rPr>
        <w:t>ex:</w:t>
      </w:r>
      <w:proofErr w:type="gramEnd"/>
      <w:r w:rsidRPr="009C5171">
        <w:rPr>
          <w:lang w:val="fr-TN"/>
        </w:rPr>
        <w:t xml:space="preserve"> PERSONNEL, BANCAIRE, JURIDIQUE, SOCIETE, INVESTISSEMENT</w:t>
      </w:r>
    </w:p>
    <w:p w14:paraId="74B63726" w14:textId="77777777" w:rsidR="009C5171" w:rsidRPr="009C5171" w:rsidRDefault="009C5171" w:rsidP="009C5171">
      <w:pPr>
        <w:rPr>
          <w:lang w:val="fr-TN"/>
        </w:rPr>
      </w:pPr>
    </w:p>
    <w:p w14:paraId="0D6EACC9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nomDocument</w:t>
      </w:r>
      <w:proofErr w:type="spellEnd"/>
      <w:proofErr w:type="gramEnd"/>
      <w:r w:rsidRPr="009C5171">
        <w:rPr>
          <w:lang w:val="fr-TN"/>
        </w:rPr>
        <w:t xml:space="preserve"> </w:t>
      </w:r>
      <w:proofErr w:type="gramStart"/>
      <w:r w:rsidRPr="009C5171">
        <w:rPr>
          <w:lang w:val="fr-TN"/>
        </w:rPr>
        <w:t>VARCHAR(</w:t>
      </w:r>
      <w:proofErr w:type="gramEnd"/>
      <w:r w:rsidRPr="009C5171">
        <w:rPr>
          <w:lang w:val="fr-TN"/>
        </w:rPr>
        <w:t>255) NOT NULL,</w:t>
      </w:r>
    </w:p>
    <w:p w14:paraId="69E757C9" w14:textId="77777777" w:rsidR="009C5171" w:rsidRPr="009C5171" w:rsidRDefault="009C5171" w:rsidP="009C5171">
      <w:pPr>
        <w:rPr>
          <w:lang w:val="fr-TN"/>
        </w:rPr>
      </w:pPr>
    </w:p>
    <w:p w14:paraId="6B1F9FC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gramStart"/>
      <w:r w:rsidRPr="009C5171">
        <w:rPr>
          <w:lang w:val="fr-TN"/>
        </w:rPr>
        <w:t>description</w:t>
      </w:r>
      <w:proofErr w:type="gramEnd"/>
      <w:r w:rsidRPr="009C5171">
        <w:rPr>
          <w:lang w:val="fr-TN"/>
        </w:rPr>
        <w:t xml:space="preserve"> TEXT,</w:t>
      </w:r>
    </w:p>
    <w:p w14:paraId="37413C08" w14:textId="77777777" w:rsidR="009C5171" w:rsidRPr="009C5171" w:rsidRDefault="009C5171" w:rsidP="009C5171">
      <w:pPr>
        <w:rPr>
          <w:lang w:val="fr-TN"/>
        </w:rPr>
      </w:pPr>
    </w:p>
    <w:p w14:paraId="5CA8D54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gramStart"/>
      <w:r w:rsidRPr="009C5171">
        <w:rPr>
          <w:lang w:val="fr-TN"/>
        </w:rPr>
        <w:t>obligatoire</w:t>
      </w:r>
      <w:proofErr w:type="gramEnd"/>
      <w:r w:rsidRPr="009C5171">
        <w:rPr>
          <w:lang w:val="fr-TN"/>
        </w:rPr>
        <w:t xml:space="preserve"> BOOLEAN DEFAULT TRUE,</w:t>
      </w:r>
    </w:p>
    <w:p w14:paraId="540BAF02" w14:textId="77777777" w:rsidR="009C5171" w:rsidRPr="009C5171" w:rsidRDefault="009C5171" w:rsidP="009C5171">
      <w:pPr>
        <w:rPr>
          <w:lang w:val="fr-TN"/>
        </w:rPr>
      </w:pPr>
    </w:p>
    <w:p w14:paraId="5F45B6DE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gramStart"/>
      <w:r w:rsidRPr="009C5171">
        <w:rPr>
          <w:lang w:val="fr-TN"/>
        </w:rPr>
        <w:t>organisme</w:t>
      </w:r>
      <w:proofErr w:type="gramEnd"/>
      <w:r w:rsidRPr="009C5171">
        <w:rPr>
          <w:lang w:val="fr-TN"/>
        </w:rPr>
        <w:t xml:space="preserve"> </w:t>
      </w:r>
      <w:proofErr w:type="gramStart"/>
      <w:r w:rsidRPr="009C5171">
        <w:rPr>
          <w:lang w:val="fr-TN"/>
        </w:rPr>
        <w:t>VARCHAR(</w:t>
      </w:r>
      <w:proofErr w:type="gramEnd"/>
      <w:r w:rsidRPr="009C5171">
        <w:rPr>
          <w:lang w:val="fr-TN"/>
        </w:rPr>
        <w:t>255),</w:t>
      </w:r>
    </w:p>
    <w:p w14:paraId="1085460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-- </w:t>
      </w:r>
      <w:proofErr w:type="gramStart"/>
      <w:r w:rsidRPr="009C5171">
        <w:rPr>
          <w:lang w:val="fr-TN"/>
        </w:rPr>
        <w:t>ex:</w:t>
      </w:r>
      <w:proofErr w:type="gramEnd"/>
      <w:r w:rsidRPr="009C5171">
        <w:rPr>
          <w:lang w:val="fr-TN"/>
        </w:rPr>
        <w:t xml:space="preserve"> Banque, Registre National des Entreprises, TIA</w:t>
      </w:r>
    </w:p>
    <w:p w14:paraId="63DB68A8" w14:textId="77777777" w:rsidR="009C5171" w:rsidRPr="009C5171" w:rsidRDefault="009C5171" w:rsidP="009C5171">
      <w:pPr>
        <w:rPr>
          <w:lang w:val="fr-TN"/>
        </w:rPr>
      </w:pPr>
    </w:p>
    <w:p w14:paraId="734ADC2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codeDocument</w:t>
      </w:r>
      <w:proofErr w:type="spellEnd"/>
      <w:proofErr w:type="gramEnd"/>
      <w:r w:rsidRPr="009C5171">
        <w:rPr>
          <w:lang w:val="fr-TN"/>
        </w:rPr>
        <w:t xml:space="preserve"> </w:t>
      </w:r>
      <w:proofErr w:type="gramStart"/>
      <w:r w:rsidRPr="009C5171">
        <w:rPr>
          <w:lang w:val="fr-TN"/>
        </w:rPr>
        <w:t>VARCHAR(</w:t>
      </w:r>
      <w:proofErr w:type="gramEnd"/>
      <w:r w:rsidRPr="009C5171">
        <w:rPr>
          <w:lang w:val="fr-TN"/>
        </w:rPr>
        <w:t>100),</w:t>
      </w:r>
    </w:p>
    <w:p w14:paraId="19EBDBC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-- </w:t>
      </w:r>
      <w:proofErr w:type="gramStart"/>
      <w:r w:rsidRPr="009C5171">
        <w:rPr>
          <w:lang w:val="fr-TN"/>
        </w:rPr>
        <w:t>ex:</w:t>
      </w:r>
      <w:proofErr w:type="gramEnd"/>
      <w:r w:rsidRPr="009C5171">
        <w:rPr>
          <w:lang w:val="fr-TN"/>
        </w:rPr>
        <w:t xml:space="preserve"> PASS-001, BANK-001</w:t>
      </w:r>
    </w:p>
    <w:p w14:paraId="085BD3B1" w14:textId="77777777" w:rsidR="009C5171" w:rsidRPr="009C5171" w:rsidRDefault="009C5171" w:rsidP="009C5171">
      <w:pPr>
        <w:rPr>
          <w:lang w:val="fr-TN"/>
        </w:rPr>
      </w:pPr>
    </w:p>
    <w:p w14:paraId="45D4D1B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lastRenderedPageBreak/>
        <w:t xml:space="preserve">    </w:t>
      </w:r>
      <w:proofErr w:type="spellStart"/>
      <w:proofErr w:type="gramStart"/>
      <w:r w:rsidRPr="009C5171">
        <w:rPr>
          <w:lang w:val="fr-TN"/>
        </w:rPr>
        <w:t>ordreAffichage</w:t>
      </w:r>
      <w:proofErr w:type="spellEnd"/>
      <w:proofErr w:type="gramEnd"/>
      <w:r w:rsidRPr="009C5171">
        <w:rPr>
          <w:lang w:val="fr-TN"/>
        </w:rPr>
        <w:t xml:space="preserve"> INT DEFAULT 0,</w:t>
      </w:r>
    </w:p>
    <w:p w14:paraId="107E3DF6" w14:textId="77777777" w:rsidR="009C5171" w:rsidRPr="009C5171" w:rsidRDefault="009C5171" w:rsidP="009C5171">
      <w:pPr>
        <w:rPr>
          <w:lang w:val="fr-TN"/>
        </w:rPr>
      </w:pPr>
    </w:p>
    <w:p w14:paraId="561BD01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gramStart"/>
      <w:r w:rsidRPr="009C5171">
        <w:rPr>
          <w:lang w:val="fr-TN"/>
        </w:rPr>
        <w:t>actif</w:t>
      </w:r>
      <w:proofErr w:type="gramEnd"/>
      <w:r w:rsidRPr="009C5171">
        <w:rPr>
          <w:lang w:val="fr-TN"/>
        </w:rPr>
        <w:t xml:space="preserve"> BOOLEAN DEFAULT TRUE,</w:t>
      </w:r>
    </w:p>
    <w:p w14:paraId="040B1EBC" w14:textId="77777777" w:rsidR="009C5171" w:rsidRPr="009C5171" w:rsidRDefault="009C5171" w:rsidP="009C5171">
      <w:pPr>
        <w:rPr>
          <w:lang w:val="fr-TN"/>
        </w:rPr>
      </w:pPr>
    </w:p>
    <w:p w14:paraId="39A6C8F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dateCreation</w:t>
      </w:r>
      <w:proofErr w:type="spellEnd"/>
      <w:proofErr w:type="gramEnd"/>
      <w:r w:rsidRPr="009C5171">
        <w:rPr>
          <w:lang w:val="fr-TN"/>
        </w:rPr>
        <w:t xml:space="preserve"> TIMESTAMP DEFAULT CURRENT_TIMESTAMP</w:t>
      </w:r>
    </w:p>
    <w:p w14:paraId="4E79A90A" w14:textId="77777777" w:rsidR="009C5171" w:rsidRPr="009C5171" w:rsidRDefault="009C5171" w:rsidP="009C5171">
      <w:pPr>
        <w:rPr>
          <w:lang w:val="fr-TN"/>
        </w:rPr>
      </w:pPr>
    </w:p>
    <w:p w14:paraId="2C56CCA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);</w:t>
      </w:r>
    </w:p>
    <w:p w14:paraId="18F5413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1C373EE2">
          <v:rect id="_x0000_i1104" style="width:0;height:1.5pt" o:hralign="center" o:hrstd="t" o:hr="t" fillcolor="#a0a0a0" stroked="f"/>
        </w:pict>
      </w:r>
    </w:p>
    <w:p w14:paraId="13D29C37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2️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</w:t>
      </w:r>
      <w:proofErr w:type="spellStart"/>
      <w:r w:rsidRPr="009C5171">
        <w:rPr>
          <w:b/>
          <w:bCs/>
          <w:lang w:val="fr-TN"/>
        </w:rPr>
        <w:t>Enum</w:t>
      </w:r>
      <w:proofErr w:type="spellEnd"/>
      <w:r w:rsidRPr="009C5171">
        <w:rPr>
          <w:b/>
          <w:bCs/>
          <w:lang w:val="fr-TN"/>
        </w:rPr>
        <w:t xml:space="preserve"> recommandé pour </w:t>
      </w:r>
      <w:proofErr w:type="spellStart"/>
      <w:r w:rsidRPr="009C5171">
        <w:rPr>
          <w:b/>
          <w:bCs/>
          <w:lang w:val="fr-TN"/>
        </w:rPr>
        <w:t>typeInvestissement</w:t>
      </w:r>
      <w:proofErr w:type="spellEnd"/>
    </w:p>
    <w:p w14:paraId="11BFB24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-- valeurs possibles</w:t>
      </w:r>
    </w:p>
    <w:p w14:paraId="02277F3A" w14:textId="77777777" w:rsidR="009C5171" w:rsidRPr="009C5171" w:rsidRDefault="009C5171" w:rsidP="009C5171">
      <w:pPr>
        <w:rPr>
          <w:lang w:val="fr-TN"/>
        </w:rPr>
      </w:pPr>
    </w:p>
    <w:p w14:paraId="40488C5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CREATION_SOCIETE</w:t>
      </w:r>
    </w:p>
    <w:p w14:paraId="3A3CCF4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ACHAT_PARTS</w:t>
      </w:r>
    </w:p>
    <w:p w14:paraId="49E7E5CD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CREATION_FILIALE</w:t>
      </w:r>
    </w:p>
    <w:p w14:paraId="6067C69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INVESTISSEMENT_STARTUP</w:t>
      </w:r>
    </w:p>
    <w:p w14:paraId="083B200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INVESTISSEMENT_PROJET</w:t>
      </w:r>
    </w:p>
    <w:p w14:paraId="5F4929E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0E7431F5">
          <v:rect id="_x0000_i1105" style="width:0;height:1.5pt" o:hralign="center" o:hrstd="t" o:hr="t" fillcolor="#a0a0a0" stroked="f"/>
        </w:pict>
      </w:r>
    </w:p>
    <w:p w14:paraId="14D85516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3️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Données à insérer pour chaque cas</w:t>
      </w:r>
    </w:p>
    <w:p w14:paraId="4A44F73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1AAD2CEB">
          <v:rect id="_x0000_i1106" style="width:0;height:1.5pt" o:hralign="center" o:hrstd="t" o:hr="t" fillcolor="#a0a0a0" stroked="f"/>
        </w:pict>
      </w:r>
    </w:p>
    <w:p w14:paraId="52CE05F3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CAS 1 : CREATION_SOCIETE</w:t>
      </w:r>
    </w:p>
    <w:p w14:paraId="44C721D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INSERT INTO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266A9B9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 xml:space="preserve">, description, organisme, </w:t>
      </w:r>
      <w:proofErr w:type="spell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)</w:t>
      </w:r>
    </w:p>
    <w:p w14:paraId="62DF98D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VALUES</w:t>
      </w:r>
    </w:p>
    <w:p w14:paraId="36F757A8" w14:textId="77777777" w:rsidR="009C5171" w:rsidRPr="009C5171" w:rsidRDefault="009C5171" w:rsidP="009C5171">
      <w:pPr>
        <w:rPr>
          <w:lang w:val="fr-TN"/>
        </w:rPr>
      </w:pPr>
    </w:p>
    <w:p w14:paraId="49EAA2E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'PERSONNEL', 'Copie du passeport',</w:t>
      </w:r>
    </w:p>
    <w:p w14:paraId="4978F7D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'Copie valide du passeport de l’investisseur étranger',</w:t>
      </w:r>
    </w:p>
    <w:p w14:paraId="40CA126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'Autorités tunisiennes', 'PASS-001'),</w:t>
      </w:r>
    </w:p>
    <w:p w14:paraId="2331FFCC" w14:textId="77777777" w:rsidR="009C5171" w:rsidRPr="009C5171" w:rsidRDefault="009C5171" w:rsidP="009C5171">
      <w:pPr>
        <w:rPr>
          <w:lang w:val="fr-TN"/>
        </w:rPr>
      </w:pPr>
    </w:p>
    <w:p w14:paraId="502EF5E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'PERSONNEL', 'Adresse de résidence',</w:t>
      </w:r>
    </w:p>
    <w:p w14:paraId="349D3D2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'Adresse complète du pays d’origine',</w:t>
      </w:r>
    </w:p>
    <w:p w14:paraId="0F3F893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'Administration', 'ADDR-001'),</w:t>
      </w:r>
    </w:p>
    <w:p w14:paraId="137EBAA0" w14:textId="77777777" w:rsidR="009C5171" w:rsidRPr="009C5171" w:rsidRDefault="009C5171" w:rsidP="009C5171">
      <w:pPr>
        <w:rPr>
          <w:lang w:val="fr-TN"/>
        </w:rPr>
      </w:pPr>
    </w:p>
    <w:p w14:paraId="7FCA4AD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'BANCAIRE', 'Attestation bancaire',</w:t>
      </w:r>
    </w:p>
    <w:p w14:paraId="0EA5F539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'Document prouvant la capacité financière',</w:t>
      </w:r>
    </w:p>
    <w:p w14:paraId="0FBD3A6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'Banque', 'BANK-001'),</w:t>
      </w:r>
    </w:p>
    <w:p w14:paraId="6975C805" w14:textId="77777777" w:rsidR="009C5171" w:rsidRPr="009C5171" w:rsidRDefault="009C5171" w:rsidP="009C5171">
      <w:pPr>
        <w:rPr>
          <w:lang w:val="fr-TN"/>
        </w:rPr>
      </w:pPr>
    </w:p>
    <w:p w14:paraId="668762C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'BANCAIRE', 'Certificat de transfert devises',</w:t>
      </w:r>
    </w:p>
    <w:p w14:paraId="72E5228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'Preuve du transfert du capital depuis l’étranger',</w:t>
      </w:r>
    </w:p>
    <w:p w14:paraId="5B6AF57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 Centrale de Tunisie', 'BANK-002'),</w:t>
      </w:r>
    </w:p>
    <w:p w14:paraId="31573D95" w14:textId="77777777" w:rsidR="009C5171" w:rsidRPr="009C5171" w:rsidRDefault="009C5171" w:rsidP="009C5171">
      <w:pPr>
        <w:rPr>
          <w:lang w:val="fr-TN"/>
        </w:rPr>
      </w:pPr>
    </w:p>
    <w:p w14:paraId="7AE239D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'JURIDIQUE', 'Statuts de la société',</w:t>
      </w:r>
    </w:p>
    <w:p w14:paraId="53D10C1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'Document officiel définissant la structure de la société',</w:t>
      </w:r>
    </w:p>
    <w:p w14:paraId="15C9063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'Avocat / Registre National des Entreprises', 'STAT-001'),</w:t>
      </w:r>
    </w:p>
    <w:p w14:paraId="5BFFAF70" w14:textId="77777777" w:rsidR="009C5171" w:rsidRPr="009C5171" w:rsidRDefault="009C5171" w:rsidP="009C5171">
      <w:pPr>
        <w:rPr>
          <w:lang w:val="fr-TN"/>
        </w:rPr>
      </w:pPr>
    </w:p>
    <w:p w14:paraId="7AFA3E8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('CREATION_SOCIETE', 'INVESTISSEMENT', 'Déclaration d’investissement',</w:t>
      </w:r>
    </w:p>
    <w:p w14:paraId="6D3D3E3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'Déclaration auprès de </w:t>
      </w:r>
      <w:proofErr w:type="spellStart"/>
      <w:r w:rsidRPr="009C5171">
        <w:rPr>
          <w:lang w:val="fr-TN"/>
        </w:rPr>
        <w:t>Tunisia</w:t>
      </w:r>
      <w:proofErr w:type="spellEnd"/>
      <w:r w:rsidRPr="009C5171">
        <w:rPr>
          <w:lang w:val="fr-TN"/>
        </w:rPr>
        <w:t xml:space="preserve"> Investment </w:t>
      </w:r>
      <w:proofErr w:type="spellStart"/>
      <w:r w:rsidRPr="009C5171">
        <w:rPr>
          <w:lang w:val="fr-TN"/>
        </w:rPr>
        <w:t>Authority</w:t>
      </w:r>
      <w:proofErr w:type="spellEnd"/>
      <w:r w:rsidRPr="009C5171">
        <w:rPr>
          <w:lang w:val="fr-TN"/>
        </w:rPr>
        <w:t>',</w:t>
      </w:r>
    </w:p>
    <w:p w14:paraId="6187E1E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</w:t>
      </w:r>
      <w:proofErr w:type="spellStart"/>
      <w:r w:rsidRPr="009C5171">
        <w:rPr>
          <w:lang w:val="fr-TN"/>
        </w:rPr>
        <w:t>Tunisia</w:t>
      </w:r>
      <w:proofErr w:type="spellEnd"/>
      <w:r w:rsidRPr="009C5171">
        <w:rPr>
          <w:lang w:val="fr-TN"/>
        </w:rPr>
        <w:t xml:space="preserve"> Investment </w:t>
      </w:r>
      <w:proofErr w:type="spellStart"/>
      <w:r w:rsidRPr="009C5171">
        <w:rPr>
          <w:lang w:val="fr-TN"/>
        </w:rPr>
        <w:t>Authority</w:t>
      </w:r>
      <w:proofErr w:type="spellEnd"/>
      <w:r w:rsidRPr="009C5171">
        <w:rPr>
          <w:lang w:val="fr-TN"/>
        </w:rPr>
        <w:t>', 'TIA-001'</w:t>
      </w:r>
      <w:proofErr w:type="gramStart"/>
      <w:r w:rsidRPr="009C5171">
        <w:rPr>
          <w:lang w:val="fr-TN"/>
        </w:rPr>
        <w:t>);</w:t>
      </w:r>
      <w:proofErr w:type="gramEnd"/>
    </w:p>
    <w:p w14:paraId="34F2176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00A0ED98">
          <v:rect id="_x0000_i1107" style="width:0;height:1.5pt" o:hralign="center" o:hrstd="t" o:hr="t" fillcolor="#a0a0a0" stroked="f"/>
        </w:pict>
      </w:r>
    </w:p>
    <w:p w14:paraId="4677FAD8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CAS 2 : ACHAT_PARTS</w:t>
      </w:r>
    </w:p>
    <w:p w14:paraId="03DF0E0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INSERT INTO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1F2B03E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 xml:space="preserve">, description, organisme, </w:t>
      </w:r>
      <w:proofErr w:type="spell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)</w:t>
      </w:r>
    </w:p>
    <w:p w14:paraId="5041A66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VALUES</w:t>
      </w:r>
    </w:p>
    <w:p w14:paraId="019AD149" w14:textId="77777777" w:rsidR="009C5171" w:rsidRPr="009C5171" w:rsidRDefault="009C5171" w:rsidP="009C5171">
      <w:pPr>
        <w:rPr>
          <w:lang w:val="fr-TN"/>
        </w:rPr>
      </w:pPr>
    </w:p>
    <w:p w14:paraId="2B5B92A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('ACHAT_PARTS', 'PERSONNEL', 'Copie du passeport',</w:t>
      </w:r>
    </w:p>
    <w:p w14:paraId="7315957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lastRenderedPageBreak/>
        <w:t>'Copie du passeport valide',</w:t>
      </w:r>
    </w:p>
    <w:p w14:paraId="1E13CD3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'Autorités', 'PASS-002'),</w:t>
      </w:r>
    </w:p>
    <w:p w14:paraId="78B3694D" w14:textId="77777777" w:rsidR="009C5171" w:rsidRPr="009C5171" w:rsidRDefault="009C5171" w:rsidP="009C5171">
      <w:pPr>
        <w:rPr>
          <w:lang w:val="fr-TN"/>
        </w:rPr>
      </w:pPr>
    </w:p>
    <w:p w14:paraId="15DB980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('ACHAT_PARTS', 'BANCAIRE', 'Preuve origine fonds',</w:t>
      </w:r>
    </w:p>
    <w:p w14:paraId="2463EB2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'Document expliquant l’origine des fonds',</w:t>
      </w:r>
    </w:p>
    <w:p w14:paraId="28403FB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'Banque', 'BANK-003'),</w:t>
      </w:r>
    </w:p>
    <w:p w14:paraId="43D9D49B" w14:textId="77777777" w:rsidR="009C5171" w:rsidRPr="009C5171" w:rsidRDefault="009C5171" w:rsidP="009C5171">
      <w:pPr>
        <w:rPr>
          <w:lang w:val="fr-TN"/>
        </w:rPr>
      </w:pPr>
    </w:p>
    <w:p w14:paraId="16BE18D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('ACHAT_PARTS', 'JURIDIQUE', 'Contrat achat des parts',</w:t>
      </w:r>
    </w:p>
    <w:p w14:paraId="15CB1A5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'Contrat officiel d’acquisition des parts',</w:t>
      </w:r>
    </w:p>
    <w:p w14:paraId="2BBD49B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'Notaire', 'LEGAL-001'),</w:t>
      </w:r>
    </w:p>
    <w:p w14:paraId="17C2362C" w14:textId="77777777" w:rsidR="009C5171" w:rsidRPr="009C5171" w:rsidRDefault="009C5171" w:rsidP="009C5171">
      <w:pPr>
        <w:rPr>
          <w:lang w:val="fr-TN"/>
        </w:rPr>
      </w:pPr>
    </w:p>
    <w:p w14:paraId="10A4E20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('ACHAT_PARTS', 'JURIDIQUE', 'Statuts mis à jour',</w:t>
      </w:r>
    </w:p>
    <w:p w14:paraId="2080925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'Statuts modifiés après achat',</w:t>
      </w:r>
    </w:p>
    <w:p w14:paraId="7F7B055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'Registre National des Entreprises', 'LEGAL-002'</w:t>
      </w:r>
      <w:proofErr w:type="gramStart"/>
      <w:r w:rsidRPr="009C5171">
        <w:rPr>
          <w:lang w:val="fr-TN"/>
        </w:rPr>
        <w:t>);</w:t>
      </w:r>
      <w:proofErr w:type="gramEnd"/>
    </w:p>
    <w:p w14:paraId="2D88F6D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38C798DE">
          <v:rect id="_x0000_i1108" style="width:0;height:1.5pt" o:hralign="center" o:hrstd="t" o:hr="t" fillcolor="#a0a0a0" stroked="f"/>
        </w:pict>
      </w:r>
    </w:p>
    <w:p w14:paraId="7A721893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CAS 3 : CREATION_FILIALE</w:t>
      </w:r>
    </w:p>
    <w:p w14:paraId="0625BF6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INSERT INTO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712BCF5E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 xml:space="preserve">, description, organisme, </w:t>
      </w:r>
      <w:proofErr w:type="spell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)</w:t>
      </w:r>
    </w:p>
    <w:p w14:paraId="38BF2EE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VALUES</w:t>
      </w:r>
    </w:p>
    <w:p w14:paraId="1977212C" w14:textId="77777777" w:rsidR="009C5171" w:rsidRPr="009C5171" w:rsidRDefault="009C5171" w:rsidP="009C5171">
      <w:pPr>
        <w:rPr>
          <w:lang w:val="fr-TN"/>
        </w:rPr>
      </w:pPr>
    </w:p>
    <w:p w14:paraId="0A4052E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('CREATION_FILIALE', 'PERSONNEL', 'Passeport',</w:t>
      </w:r>
    </w:p>
    <w:p w14:paraId="60B8369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'Copie passeport investisseur',</w:t>
      </w:r>
    </w:p>
    <w:p w14:paraId="16120E5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'Autorités', 'PASS-003'),</w:t>
      </w:r>
    </w:p>
    <w:p w14:paraId="4DBC6217" w14:textId="77777777" w:rsidR="009C5171" w:rsidRPr="009C5171" w:rsidRDefault="009C5171" w:rsidP="009C5171">
      <w:pPr>
        <w:rPr>
          <w:lang w:val="fr-TN"/>
        </w:rPr>
      </w:pPr>
    </w:p>
    <w:p w14:paraId="4F0BE15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('CREATION_FILIALE', 'BANCAIRE', 'Certificat bancaire',</w:t>
      </w:r>
    </w:p>
    <w:p w14:paraId="15D0063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'Attestation transfert capital',</w:t>
      </w:r>
    </w:p>
    <w:p w14:paraId="688C513D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'Banque', 'BANK-004'),</w:t>
      </w:r>
    </w:p>
    <w:p w14:paraId="6A156D65" w14:textId="77777777" w:rsidR="009C5171" w:rsidRPr="009C5171" w:rsidRDefault="009C5171" w:rsidP="009C5171">
      <w:pPr>
        <w:rPr>
          <w:lang w:val="fr-TN"/>
        </w:rPr>
      </w:pPr>
    </w:p>
    <w:p w14:paraId="5312AC8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('CREATION_FILIALE', 'JURIDIQUE', 'Statuts filiale',</w:t>
      </w:r>
    </w:p>
    <w:p w14:paraId="0E71CC6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'Statuts officiels filiale',</w:t>
      </w:r>
    </w:p>
    <w:p w14:paraId="3EBA591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'Registre National des Entreprises', 'STAT-002'</w:t>
      </w:r>
      <w:proofErr w:type="gramStart"/>
      <w:r w:rsidRPr="009C5171">
        <w:rPr>
          <w:lang w:val="fr-TN"/>
        </w:rPr>
        <w:t>);</w:t>
      </w:r>
      <w:proofErr w:type="gramEnd"/>
    </w:p>
    <w:p w14:paraId="0DF8958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5C403C6A">
          <v:rect id="_x0000_i1109" style="width:0;height:1.5pt" o:hralign="center" o:hrstd="t" o:hr="t" fillcolor="#a0a0a0" stroked="f"/>
        </w:pict>
      </w:r>
    </w:p>
    <w:p w14:paraId="148C6104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CAS 4 : INVESTISSEMENT_STARTUP</w:t>
      </w:r>
    </w:p>
    <w:p w14:paraId="6872803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INSERT INTO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0BAC91F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 xml:space="preserve">, description, organisme, </w:t>
      </w:r>
      <w:proofErr w:type="spell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)</w:t>
      </w:r>
    </w:p>
    <w:p w14:paraId="7667C8F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VALUES</w:t>
      </w:r>
    </w:p>
    <w:p w14:paraId="069522E5" w14:textId="77777777" w:rsidR="009C5171" w:rsidRPr="009C5171" w:rsidRDefault="009C5171" w:rsidP="009C5171">
      <w:pPr>
        <w:rPr>
          <w:lang w:val="fr-TN"/>
        </w:rPr>
      </w:pPr>
    </w:p>
    <w:p w14:paraId="22684E2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('INVESTISSEMENT_STARTUP', 'PERSONNEL', 'Passeport',</w:t>
      </w:r>
    </w:p>
    <w:p w14:paraId="168C343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'Document identité',</w:t>
      </w:r>
    </w:p>
    <w:p w14:paraId="1BBD203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'Autorités', 'PASS-004'),</w:t>
      </w:r>
    </w:p>
    <w:p w14:paraId="4188C055" w14:textId="77777777" w:rsidR="009C5171" w:rsidRPr="009C5171" w:rsidRDefault="009C5171" w:rsidP="009C5171">
      <w:pPr>
        <w:rPr>
          <w:lang w:val="fr-TN"/>
        </w:rPr>
      </w:pPr>
    </w:p>
    <w:p w14:paraId="3647502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('INVESTISSEMENT_STARTUP', 'BANCAIRE', 'Preuve fonds',</w:t>
      </w:r>
    </w:p>
    <w:p w14:paraId="68D9ADE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'Attestation bancaire',</w:t>
      </w:r>
    </w:p>
    <w:p w14:paraId="01F114F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'Banque', 'BANK-005'),</w:t>
      </w:r>
    </w:p>
    <w:p w14:paraId="18BE1B5A" w14:textId="77777777" w:rsidR="009C5171" w:rsidRPr="009C5171" w:rsidRDefault="009C5171" w:rsidP="009C5171">
      <w:pPr>
        <w:rPr>
          <w:lang w:val="fr-TN"/>
        </w:rPr>
      </w:pPr>
    </w:p>
    <w:p w14:paraId="502C1A7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('INVESTISSEMENT_STARTUP', 'JURIDIQUE', 'Contrat investissement',</w:t>
      </w:r>
    </w:p>
    <w:p w14:paraId="46FF749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'Contrat entre investisseur et startup',</w:t>
      </w:r>
    </w:p>
    <w:p w14:paraId="51286AE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'Avocat', 'LEGAL-003'</w:t>
      </w:r>
      <w:proofErr w:type="gramStart"/>
      <w:r w:rsidRPr="009C5171">
        <w:rPr>
          <w:lang w:val="fr-TN"/>
        </w:rPr>
        <w:t>);</w:t>
      </w:r>
      <w:proofErr w:type="gramEnd"/>
    </w:p>
    <w:p w14:paraId="169A9DB4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275A838E">
          <v:rect id="_x0000_i1110" style="width:0;height:1.5pt" o:hralign="center" o:hrstd="t" o:hr="t" fillcolor="#a0a0a0" stroked="f"/>
        </w:pict>
      </w:r>
    </w:p>
    <w:p w14:paraId="44A0BE2F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CAS 5 : INVESTISSEMENT_PROJET</w:t>
      </w:r>
    </w:p>
    <w:p w14:paraId="65ACE8F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INSERT INTO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3572280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 xml:space="preserve">, </w:t>
      </w:r>
      <w:proofErr w:type="spell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 xml:space="preserve">, description, organisme, </w:t>
      </w:r>
      <w:proofErr w:type="spell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)</w:t>
      </w:r>
    </w:p>
    <w:p w14:paraId="7776FF7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VALUES</w:t>
      </w:r>
    </w:p>
    <w:p w14:paraId="2B327CE6" w14:textId="77777777" w:rsidR="009C5171" w:rsidRPr="009C5171" w:rsidRDefault="009C5171" w:rsidP="009C5171">
      <w:pPr>
        <w:rPr>
          <w:lang w:val="fr-TN"/>
        </w:rPr>
      </w:pPr>
    </w:p>
    <w:p w14:paraId="4AEE5E4B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lastRenderedPageBreak/>
        <w:t>('INVESTISSEMENT_PROJET', 'PERSONNEL', 'Passeport',</w:t>
      </w:r>
    </w:p>
    <w:p w14:paraId="35A43BD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'Copie passeport',</w:t>
      </w:r>
    </w:p>
    <w:p w14:paraId="789768DC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'Autorités', 'PASS-005'),</w:t>
      </w:r>
    </w:p>
    <w:p w14:paraId="639EB901" w14:textId="77777777" w:rsidR="009C5171" w:rsidRPr="009C5171" w:rsidRDefault="009C5171" w:rsidP="009C5171">
      <w:pPr>
        <w:rPr>
          <w:lang w:val="fr-TN"/>
        </w:rPr>
      </w:pPr>
    </w:p>
    <w:p w14:paraId="5B2C499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('INVESTISSEMENT_PROJET', 'BANCAIRE', 'Certificat transfert',</w:t>
      </w:r>
    </w:p>
    <w:p w14:paraId="4D0FBA6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'Preuve transfert devises',</w:t>
      </w:r>
    </w:p>
    <w:p w14:paraId="6F6E38F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'Banque Centrale de Tunisie', 'BANK-006'),</w:t>
      </w:r>
    </w:p>
    <w:p w14:paraId="728C1CC4" w14:textId="77777777" w:rsidR="009C5171" w:rsidRPr="009C5171" w:rsidRDefault="009C5171" w:rsidP="009C5171">
      <w:pPr>
        <w:rPr>
          <w:lang w:val="fr-TN"/>
        </w:rPr>
      </w:pPr>
    </w:p>
    <w:p w14:paraId="04387E8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('INVESTISSEMENT_PROJET', 'INVESTISSEMENT', 'Contrat investissement',</w:t>
      </w:r>
    </w:p>
    <w:p w14:paraId="065A7CC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'Contrat du projet',</w:t>
      </w:r>
    </w:p>
    <w:p w14:paraId="5871843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'</w:t>
      </w:r>
      <w:proofErr w:type="spellStart"/>
      <w:r w:rsidRPr="009C5171">
        <w:rPr>
          <w:lang w:val="fr-TN"/>
        </w:rPr>
        <w:t>Tunisia</w:t>
      </w:r>
      <w:proofErr w:type="spellEnd"/>
      <w:r w:rsidRPr="009C5171">
        <w:rPr>
          <w:lang w:val="fr-TN"/>
        </w:rPr>
        <w:t xml:space="preserve"> Investment </w:t>
      </w:r>
      <w:proofErr w:type="spellStart"/>
      <w:r w:rsidRPr="009C5171">
        <w:rPr>
          <w:lang w:val="fr-TN"/>
        </w:rPr>
        <w:t>Authority</w:t>
      </w:r>
      <w:proofErr w:type="spellEnd"/>
      <w:r w:rsidRPr="009C5171">
        <w:rPr>
          <w:lang w:val="fr-TN"/>
        </w:rPr>
        <w:t>', 'TIA-002'</w:t>
      </w:r>
      <w:proofErr w:type="gramStart"/>
      <w:r w:rsidRPr="009C5171">
        <w:rPr>
          <w:lang w:val="fr-TN"/>
        </w:rPr>
        <w:t>);</w:t>
      </w:r>
      <w:proofErr w:type="gramEnd"/>
    </w:p>
    <w:p w14:paraId="15E9BBA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56759848">
          <v:rect id="_x0000_i1111" style="width:0;height:1.5pt" o:hralign="center" o:hrstd="t" o:hr="t" fillcolor="#a0a0a0" stroked="f"/>
        </w:pict>
      </w:r>
    </w:p>
    <w:p w14:paraId="42D09357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4️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Classe Java (Spring Boot) recommandée</w:t>
      </w:r>
    </w:p>
    <w:p w14:paraId="56B147B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@Entity</w:t>
      </w:r>
    </w:p>
    <w:p w14:paraId="6A1A4DBD" w14:textId="77777777" w:rsidR="009C5171" w:rsidRPr="009C5171" w:rsidRDefault="009C5171" w:rsidP="009C5171">
      <w:pPr>
        <w:rPr>
          <w:lang w:val="fr-TN"/>
        </w:rPr>
      </w:pPr>
      <w:proofErr w:type="gramStart"/>
      <w:r w:rsidRPr="009C5171">
        <w:rPr>
          <w:lang w:val="fr-TN"/>
        </w:rPr>
        <w:t>public</w:t>
      </w:r>
      <w:proofErr w:type="gramEnd"/>
      <w:r w:rsidRPr="009C5171">
        <w:rPr>
          <w:lang w:val="fr-TN"/>
        </w:rPr>
        <w:t xml:space="preserve"> class </w:t>
      </w:r>
      <w:proofErr w:type="spellStart"/>
      <w:r w:rsidRPr="009C5171">
        <w:rPr>
          <w:lang w:val="fr-TN"/>
        </w:rPr>
        <w:t>DocumentJuridique</w:t>
      </w:r>
      <w:proofErr w:type="spellEnd"/>
      <w:r w:rsidRPr="009C5171">
        <w:rPr>
          <w:lang w:val="fr-TN"/>
        </w:rPr>
        <w:t xml:space="preserve"> {</w:t>
      </w:r>
    </w:p>
    <w:p w14:paraId="0E254652" w14:textId="77777777" w:rsidR="009C5171" w:rsidRPr="009C5171" w:rsidRDefault="009C5171" w:rsidP="009C5171">
      <w:pPr>
        <w:rPr>
          <w:lang w:val="fr-TN"/>
        </w:rPr>
      </w:pPr>
    </w:p>
    <w:p w14:paraId="4707788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@Id</w:t>
      </w:r>
    </w:p>
    <w:p w14:paraId="04A7AA7D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@</w:t>
      </w:r>
      <w:proofErr w:type="gramStart"/>
      <w:r w:rsidRPr="009C5171">
        <w:rPr>
          <w:lang w:val="fr-TN"/>
        </w:rPr>
        <w:t>GeneratedValue(</w:t>
      </w:r>
      <w:proofErr w:type="gramEnd"/>
      <w:r w:rsidRPr="009C5171">
        <w:rPr>
          <w:lang w:val="fr-TN"/>
        </w:rPr>
        <w:t xml:space="preserve">strategy = </w:t>
      </w:r>
      <w:proofErr w:type="spellStart"/>
      <w:r w:rsidRPr="009C5171">
        <w:rPr>
          <w:lang w:val="fr-TN"/>
        </w:rPr>
        <w:t>GenerationType.IDENTITY</w:t>
      </w:r>
      <w:proofErr w:type="spellEnd"/>
      <w:r w:rsidRPr="009C5171">
        <w:rPr>
          <w:lang w:val="fr-TN"/>
        </w:rPr>
        <w:t>)</w:t>
      </w:r>
    </w:p>
    <w:p w14:paraId="2F442FE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Long </w:t>
      </w:r>
      <w:proofErr w:type="gramStart"/>
      <w:r w:rsidRPr="009C5171">
        <w:rPr>
          <w:lang w:val="fr-TN"/>
        </w:rPr>
        <w:t>id;</w:t>
      </w:r>
      <w:proofErr w:type="gramEnd"/>
    </w:p>
    <w:p w14:paraId="65EEE7D1" w14:textId="77777777" w:rsidR="009C5171" w:rsidRPr="009C5171" w:rsidRDefault="009C5171" w:rsidP="009C5171">
      <w:pPr>
        <w:rPr>
          <w:lang w:val="fr-TN"/>
        </w:rPr>
      </w:pPr>
    </w:p>
    <w:p w14:paraId="1940258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r w:rsidRPr="009C5171">
        <w:rPr>
          <w:lang w:val="fr-TN"/>
        </w:rPr>
        <w:t>;</w:t>
      </w:r>
      <w:proofErr w:type="gramEnd"/>
    </w:p>
    <w:p w14:paraId="4CEC7566" w14:textId="77777777" w:rsidR="009C5171" w:rsidRPr="009C5171" w:rsidRDefault="009C5171" w:rsidP="009C5171">
      <w:pPr>
        <w:rPr>
          <w:lang w:val="fr-TN"/>
        </w:rPr>
      </w:pPr>
    </w:p>
    <w:p w14:paraId="26609D3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spellStart"/>
      <w:proofErr w:type="gramStart"/>
      <w:r w:rsidRPr="009C5171">
        <w:rPr>
          <w:lang w:val="fr-TN"/>
        </w:rPr>
        <w:t>categorieDocument</w:t>
      </w:r>
      <w:proofErr w:type="spellEnd"/>
      <w:r w:rsidRPr="009C5171">
        <w:rPr>
          <w:lang w:val="fr-TN"/>
        </w:rPr>
        <w:t>;</w:t>
      </w:r>
      <w:proofErr w:type="gramEnd"/>
    </w:p>
    <w:p w14:paraId="637C855F" w14:textId="77777777" w:rsidR="009C5171" w:rsidRPr="009C5171" w:rsidRDefault="009C5171" w:rsidP="009C5171">
      <w:pPr>
        <w:rPr>
          <w:lang w:val="fr-TN"/>
        </w:rPr>
      </w:pPr>
    </w:p>
    <w:p w14:paraId="3B157C6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spellStart"/>
      <w:proofErr w:type="gramStart"/>
      <w:r w:rsidRPr="009C5171">
        <w:rPr>
          <w:lang w:val="fr-TN"/>
        </w:rPr>
        <w:t>nomDocument</w:t>
      </w:r>
      <w:proofErr w:type="spellEnd"/>
      <w:r w:rsidRPr="009C5171">
        <w:rPr>
          <w:lang w:val="fr-TN"/>
        </w:rPr>
        <w:t>;</w:t>
      </w:r>
      <w:proofErr w:type="gramEnd"/>
    </w:p>
    <w:p w14:paraId="42527507" w14:textId="77777777" w:rsidR="009C5171" w:rsidRPr="009C5171" w:rsidRDefault="009C5171" w:rsidP="009C5171">
      <w:pPr>
        <w:rPr>
          <w:lang w:val="fr-TN"/>
        </w:rPr>
      </w:pPr>
    </w:p>
    <w:p w14:paraId="70605FD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@</w:t>
      </w:r>
      <w:proofErr w:type="gramStart"/>
      <w:r w:rsidRPr="009C5171">
        <w:rPr>
          <w:lang w:val="fr-TN"/>
        </w:rPr>
        <w:t>Column(</w:t>
      </w:r>
      <w:proofErr w:type="gramEnd"/>
      <w:r w:rsidRPr="009C5171">
        <w:rPr>
          <w:lang w:val="fr-TN"/>
        </w:rPr>
        <w:t>length = 2000)</w:t>
      </w:r>
    </w:p>
    <w:p w14:paraId="3C48995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lastRenderedPageBreak/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gramStart"/>
      <w:r w:rsidRPr="009C5171">
        <w:rPr>
          <w:lang w:val="fr-TN"/>
        </w:rPr>
        <w:t>description;</w:t>
      </w:r>
      <w:proofErr w:type="gramEnd"/>
    </w:p>
    <w:p w14:paraId="482F4BF0" w14:textId="77777777" w:rsidR="009C5171" w:rsidRPr="009C5171" w:rsidRDefault="009C5171" w:rsidP="009C5171">
      <w:pPr>
        <w:rPr>
          <w:lang w:val="fr-TN"/>
        </w:rPr>
      </w:pPr>
    </w:p>
    <w:p w14:paraId="59810BE7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Boolean </w:t>
      </w:r>
      <w:proofErr w:type="gramStart"/>
      <w:r w:rsidRPr="009C5171">
        <w:rPr>
          <w:lang w:val="fr-TN"/>
        </w:rPr>
        <w:t>obligatoire;</w:t>
      </w:r>
      <w:proofErr w:type="gramEnd"/>
    </w:p>
    <w:p w14:paraId="46B29554" w14:textId="77777777" w:rsidR="009C5171" w:rsidRPr="009C5171" w:rsidRDefault="009C5171" w:rsidP="009C5171">
      <w:pPr>
        <w:rPr>
          <w:lang w:val="fr-TN"/>
        </w:rPr>
      </w:pPr>
    </w:p>
    <w:p w14:paraId="4C178D6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gramStart"/>
      <w:r w:rsidRPr="009C5171">
        <w:rPr>
          <w:lang w:val="fr-TN"/>
        </w:rPr>
        <w:t>organisme;</w:t>
      </w:r>
      <w:proofErr w:type="gramEnd"/>
    </w:p>
    <w:p w14:paraId="3E97C896" w14:textId="77777777" w:rsidR="009C5171" w:rsidRPr="009C5171" w:rsidRDefault="009C5171" w:rsidP="009C5171">
      <w:pPr>
        <w:rPr>
          <w:lang w:val="fr-TN"/>
        </w:rPr>
      </w:pPr>
    </w:p>
    <w:p w14:paraId="5FF6F01E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String </w:t>
      </w:r>
      <w:proofErr w:type="spellStart"/>
      <w:proofErr w:type="gramStart"/>
      <w:r w:rsidRPr="009C5171">
        <w:rPr>
          <w:lang w:val="fr-TN"/>
        </w:rPr>
        <w:t>codeDocument</w:t>
      </w:r>
      <w:proofErr w:type="spellEnd"/>
      <w:r w:rsidRPr="009C5171">
        <w:rPr>
          <w:lang w:val="fr-TN"/>
        </w:rPr>
        <w:t>;</w:t>
      </w:r>
      <w:proofErr w:type="gramEnd"/>
    </w:p>
    <w:p w14:paraId="1F668FA2" w14:textId="77777777" w:rsidR="009C5171" w:rsidRPr="009C5171" w:rsidRDefault="009C5171" w:rsidP="009C5171">
      <w:pPr>
        <w:rPr>
          <w:lang w:val="fr-TN"/>
        </w:rPr>
      </w:pPr>
    </w:p>
    <w:p w14:paraId="3CA1006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Integer </w:t>
      </w:r>
      <w:proofErr w:type="spellStart"/>
      <w:proofErr w:type="gramStart"/>
      <w:r w:rsidRPr="009C5171">
        <w:rPr>
          <w:lang w:val="fr-TN"/>
        </w:rPr>
        <w:t>ordreAffichage</w:t>
      </w:r>
      <w:proofErr w:type="spellEnd"/>
      <w:r w:rsidRPr="009C5171">
        <w:rPr>
          <w:lang w:val="fr-TN"/>
        </w:rPr>
        <w:t>;</w:t>
      </w:r>
      <w:proofErr w:type="gramEnd"/>
    </w:p>
    <w:p w14:paraId="079A8037" w14:textId="77777777" w:rsidR="009C5171" w:rsidRPr="009C5171" w:rsidRDefault="009C5171" w:rsidP="009C5171">
      <w:pPr>
        <w:rPr>
          <w:lang w:val="fr-TN"/>
        </w:rPr>
      </w:pPr>
    </w:p>
    <w:p w14:paraId="4D3561F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    </w:t>
      </w:r>
      <w:proofErr w:type="spellStart"/>
      <w:proofErr w:type="gramStart"/>
      <w:r w:rsidRPr="009C5171">
        <w:rPr>
          <w:lang w:val="fr-TN"/>
        </w:rPr>
        <w:t>private</w:t>
      </w:r>
      <w:proofErr w:type="spellEnd"/>
      <w:proofErr w:type="gramEnd"/>
      <w:r w:rsidRPr="009C5171">
        <w:rPr>
          <w:lang w:val="fr-TN"/>
        </w:rPr>
        <w:t xml:space="preserve"> Boolean </w:t>
      </w:r>
      <w:proofErr w:type="gramStart"/>
      <w:r w:rsidRPr="009C5171">
        <w:rPr>
          <w:lang w:val="fr-TN"/>
        </w:rPr>
        <w:t>actif;</w:t>
      </w:r>
      <w:proofErr w:type="gramEnd"/>
    </w:p>
    <w:p w14:paraId="13FB61F3" w14:textId="77777777" w:rsidR="009C5171" w:rsidRPr="009C5171" w:rsidRDefault="009C5171" w:rsidP="009C5171">
      <w:pPr>
        <w:rPr>
          <w:lang w:val="fr-TN"/>
        </w:rPr>
      </w:pPr>
    </w:p>
    <w:p w14:paraId="2DE9635F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}</w:t>
      </w:r>
    </w:p>
    <w:p w14:paraId="6D9600E9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785FD6BF">
          <v:rect id="_x0000_i1112" style="width:0;height:1.5pt" o:hralign="center" o:hrstd="t" o:hr="t" fillcolor="#a0a0a0" stroked="f"/>
        </w:pict>
      </w:r>
    </w:p>
    <w:p w14:paraId="2EADDCD6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5️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Exemple d’utilisation par un agent intelligent</w:t>
      </w:r>
    </w:p>
    <w:p w14:paraId="5EFDD0B0" w14:textId="77777777" w:rsidR="009C5171" w:rsidRPr="009C5171" w:rsidRDefault="009C5171" w:rsidP="009C5171">
      <w:pPr>
        <w:rPr>
          <w:lang w:val="fr-TN"/>
        </w:rPr>
      </w:pPr>
      <w:proofErr w:type="gramStart"/>
      <w:r w:rsidRPr="009C5171">
        <w:rPr>
          <w:lang w:val="fr-TN"/>
        </w:rPr>
        <w:t>Question investisseur</w:t>
      </w:r>
      <w:proofErr w:type="gramEnd"/>
      <w:r w:rsidRPr="009C5171">
        <w:rPr>
          <w:lang w:val="fr-TN"/>
        </w:rPr>
        <w:t xml:space="preserve"> :</w:t>
      </w:r>
    </w:p>
    <w:p w14:paraId="4A3BCCB3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"Quels documents pour créer une société ?"</w:t>
      </w:r>
    </w:p>
    <w:p w14:paraId="7328C3EB" w14:textId="77777777" w:rsidR="009C5171" w:rsidRPr="009C5171" w:rsidRDefault="009C5171" w:rsidP="009C5171">
      <w:pPr>
        <w:rPr>
          <w:lang w:val="fr-TN"/>
        </w:rPr>
      </w:pPr>
      <w:proofErr w:type="spellStart"/>
      <w:r w:rsidRPr="009C5171">
        <w:rPr>
          <w:lang w:val="fr-TN"/>
        </w:rPr>
        <w:t>Query</w:t>
      </w:r>
      <w:proofErr w:type="spellEnd"/>
      <w:r w:rsidRPr="009C5171">
        <w:rPr>
          <w:lang w:val="fr-TN"/>
        </w:rPr>
        <w:t xml:space="preserve"> :</w:t>
      </w:r>
    </w:p>
    <w:p w14:paraId="7DF106D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SELECT * FROM </w:t>
      </w:r>
      <w:proofErr w:type="spellStart"/>
      <w:r w:rsidRPr="009C5171">
        <w:rPr>
          <w:lang w:val="fr-TN"/>
        </w:rPr>
        <w:t>documentsJuridique</w:t>
      </w:r>
      <w:proofErr w:type="spellEnd"/>
    </w:p>
    <w:p w14:paraId="22A0DC66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WHERE </w:t>
      </w:r>
      <w:proofErr w:type="spellStart"/>
      <w:r w:rsidRPr="009C5171">
        <w:rPr>
          <w:lang w:val="fr-TN"/>
        </w:rPr>
        <w:t>typeInvestissement</w:t>
      </w:r>
      <w:proofErr w:type="spellEnd"/>
      <w:r w:rsidRPr="009C5171">
        <w:rPr>
          <w:lang w:val="fr-TN"/>
        </w:rPr>
        <w:t xml:space="preserve"> = 'CREATION_SOCIETE'</w:t>
      </w:r>
    </w:p>
    <w:p w14:paraId="1033EAA2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 xml:space="preserve">AND actif = </w:t>
      </w:r>
      <w:proofErr w:type="gramStart"/>
      <w:r w:rsidRPr="009C5171">
        <w:rPr>
          <w:lang w:val="fr-TN"/>
        </w:rPr>
        <w:t>TRUE;</w:t>
      </w:r>
      <w:proofErr w:type="gramEnd"/>
    </w:p>
    <w:p w14:paraId="32BCF775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0FBE605D">
          <v:rect id="_x0000_i1113" style="width:0;height:1.5pt" o:hralign="center" o:hrstd="t" o:hr="t" fillcolor="#a0a0a0" stroked="f"/>
        </w:pict>
      </w:r>
    </w:p>
    <w:p w14:paraId="166E1C99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6️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Structure recommandée avancée (optionnel)</w:t>
      </w:r>
    </w:p>
    <w:p w14:paraId="194BCBF0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Vous pouvez aussi créer ces tables :</w:t>
      </w:r>
    </w:p>
    <w:p w14:paraId="0BDB6C11" w14:textId="77777777" w:rsidR="009C5171" w:rsidRPr="009C5171" w:rsidRDefault="009C5171" w:rsidP="009C5171">
      <w:pPr>
        <w:rPr>
          <w:lang w:val="fr-TN"/>
        </w:rPr>
      </w:pPr>
      <w:proofErr w:type="gramStart"/>
      <w:r w:rsidRPr="009C5171">
        <w:rPr>
          <w:lang w:val="fr-TN"/>
        </w:rPr>
        <w:t>investisseur</w:t>
      </w:r>
      <w:proofErr w:type="gramEnd"/>
    </w:p>
    <w:p w14:paraId="7BCD6C4A" w14:textId="77777777" w:rsidR="009C5171" w:rsidRPr="009C5171" w:rsidRDefault="009C5171" w:rsidP="009C5171">
      <w:pPr>
        <w:rPr>
          <w:lang w:val="fr-TN"/>
        </w:rPr>
      </w:pPr>
      <w:proofErr w:type="gramStart"/>
      <w:r w:rsidRPr="009C5171">
        <w:rPr>
          <w:lang w:val="fr-TN"/>
        </w:rPr>
        <w:t>projet</w:t>
      </w:r>
      <w:proofErr w:type="gramEnd"/>
    </w:p>
    <w:p w14:paraId="12C041DB" w14:textId="77777777" w:rsidR="009C5171" w:rsidRPr="009C5171" w:rsidRDefault="009C5171" w:rsidP="009C5171">
      <w:pPr>
        <w:rPr>
          <w:lang w:val="fr-TN"/>
        </w:rPr>
      </w:pPr>
      <w:proofErr w:type="spellStart"/>
      <w:proofErr w:type="gramStart"/>
      <w:r w:rsidRPr="009C5171">
        <w:rPr>
          <w:lang w:val="fr-TN"/>
        </w:rPr>
        <w:t>documentsJuridique</w:t>
      </w:r>
      <w:proofErr w:type="spellEnd"/>
      <w:proofErr w:type="gramEnd"/>
    </w:p>
    <w:p w14:paraId="74AB227B" w14:textId="77777777" w:rsidR="009C5171" w:rsidRPr="009C5171" w:rsidRDefault="009C5171" w:rsidP="009C5171">
      <w:pPr>
        <w:rPr>
          <w:lang w:val="fr-TN"/>
        </w:rPr>
      </w:pPr>
      <w:proofErr w:type="gramStart"/>
      <w:r w:rsidRPr="009C5171">
        <w:rPr>
          <w:lang w:val="fr-TN"/>
        </w:rPr>
        <w:lastRenderedPageBreak/>
        <w:t>organisme</w:t>
      </w:r>
      <w:proofErr w:type="gramEnd"/>
    </w:p>
    <w:p w14:paraId="6456C42A" w14:textId="77777777" w:rsidR="009C5171" w:rsidRPr="009C5171" w:rsidRDefault="009C5171" w:rsidP="009C5171">
      <w:pPr>
        <w:rPr>
          <w:lang w:val="fr-TN"/>
        </w:rPr>
      </w:pPr>
      <w:proofErr w:type="spellStart"/>
      <w:proofErr w:type="gramStart"/>
      <w:r w:rsidRPr="009C5171">
        <w:rPr>
          <w:lang w:val="fr-TN"/>
        </w:rPr>
        <w:t>typeInvestissement</w:t>
      </w:r>
      <w:proofErr w:type="spellEnd"/>
      <w:proofErr w:type="gramEnd"/>
    </w:p>
    <w:p w14:paraId="6FB06648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158396BF">
          <v:rect id="_x0000_i1114" style="width:0;height:1.5pt" o:hralign="center" o:hrstd="t" o:hr="t" fillcolor="#a0a0a0" stroked="f"/>
        </w:pict>
      </w:r>
    </w:p>
    <w:p w14:paraId="5D50CEFE" w14:textId="77777777" w:rsidR="009C5171" w:rsidRPr="009C5171" w:rsidRDefault="009C5171" w:rsidP="009C5171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7️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Résultat final</w:t>
      </w:r>
    </w:p>
    <w:p w14:paraId="0021C36A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t>Votre agent pourra répondre automatiquement :</w:t>
      </w:r>
    </w:p>
    <w:p w14:paraId="2A526485" w14:textId="77777777" w:rsidR="009C5171" w:rsidRPr="009C5171" w:rsidRDefault="009C5171" w:rsidP="009C5171">
      <w:pPr>
        <w:numPr>
          <w:ilvl w:val="0"/>
          <w:numId w:val="1"/>
        </w:numPr>
        <w:rPr>
          <w:lang w:val="fr-TN"/>
        </w:rPr>
      </w:pPr>
      <w:proofErr w:type="gramStart"/>
      <w:r w:rsidRPr="009C5171">
        <w:rPr>
          <w:lang w:val="fr-TN"/>
        </w:rPr>
        <w:t>liste</w:t>
      </w:r>
      <w:proofErr w:type="gramEnd"/>
      <w:r w:rsidRPr="009C5171">
        <w:rPr>
          <w:lang w:val="fr-TN"/>
        </w:rPr>
        <w:t xml:space="preserve"> documents</w:t>
      </w:r>
    </w:p>
    <w:p w14:paraId="35E6FFD6" w14:textId="77777777" w:rsidR="009C5171" w:rsidRPr="009C5171" w:rsidRDefault="009C5171" w:rsidP="009C5171">
      <w:pPr>
        <w:numPr>
          <w:ilvl w:val="0"/>
          <w:numId w:val="1"/>
        </w:numPr>
        <w:rPr>
          <w:lang w:val="fr-TN"/>
        </w:rPr>
      </w:pPr>
      <w:proofErr w:type="gramStart"/>
      <w:r w:rsidRPr="009C5171">
        <w:rPr>
          <w:lang w:val="fr-TN"/>
        </w:rPr>
        <w:t>procédures</w:t>
      </w:r>
      <w:proofErr w:type="gramEnd"/>
    </w:p>
    <w:p w14:paraId="79F17B79" w14:textId="77777777" w:rsidR="009C5171" w:rsidRPr="009C5171" w:rsidRDefault="009C5171" w:rsidP="009C5171">
      <w:pPr>
        <w:numPr>
          <w:ilvl w:val="0"/>
          <w:numId w:val="1"/>
        </w:numPr>
        <w:rPr>
          <w:lang w:val="fr-TN"/>
        </w:rPr>
      </w:pPr>
      <w:proofErr w:type="gramStart"/>
      <w:r w:rsidRPr="009C5171">
        <w:rPr>
          <w:lang w:val="fr-TN"/>
        </w:rPr>
        <w:t>organismes</w:t>
      </w:r>
      <w:proofErr w:type="gramEnd"/>
    </w:p>
    <w:p w14:paraId="401ABCC7" w14:textId="77777777" w:rsidR="009C5171" w:rsidRPr="009C5171" w:rsidRDefault="009C5171" w:rsidP="009C5171">
      <w:pPr>
        <w:numPr>
          <w:ilvl w:val="0"/>
          <w:numId w:val="1"/>
        </w:numPr>
        <w:rPr>
          <w:lang w:val="fr-TN"/>
        </w:rPr>
      </w:pPr>
      <w:proofErr w:type="gramStart"/>
      <w:r w:rsidRPr="009C5171">
        <w:rPr>
          <w:lang w:val="fr-TN"/>
        </w:rPr>
        <w:t>obligations</w:t>
      </w:r>
      <w:proofErr w:type="gramEnd"/>
    </w:p>
    <w:p w14:paraId="5CC906D1" w14:textId="77777777" w:rsidR="009C5171" w:rsidRPr="009C5171" w:rsidRDefault="009C5171" w:rsidP="009C5171">
      <w:pPr>
        <w:rPr>
          <w:lang w:val="fr-TN"/>
        </w:rPr>
      </w:pPr>
      <w:r w:rsidRPr="009C5171">
        <w:rPr>
          <w:lang w:val="fr-TN"/>
        </w:rPr>
        <w:pict w14:anchorId="743AD162">
          <v:rect id="_x0000_i1115" style="width:0;height:1.5pt" o:hralign="center" o:hrstd="t" o:hr="t" fillcolor="#a0a0a0" stroked="f"/>
        </w:pict>
      </w:r>
    </w:p>
    <w:p w14:paraId="4C21B94D" w14:textId="1D6FE419" w:rsidR="004005E6" w:rsidRDefault="009C5171" w:rsidP="008B7335">
      <w:pPr>
        <w:rPr>
          <w:b/>
          <w:bCs/>
          <w:lang w:val="fr-TN"/>
        </w:rPr>
      </w:pPr>
      <w:r w:rsidRPr="009C5171">
        <w:rPr>
          <w:b/>
          <w:bCs/>
          <w:lang w:val="fr-TN"/>
        </w:rPr>
        <w:t>8️</w:t>
      </w:r>
      <w:r w:rsidRPr="009C5171">
        <w:rPr>
          <w:rFonts w:ascii="Segoe UI Symbol" w:hAnsi="Segoe UI Symbol" w:cs="Segoe UI Symbol"/>
          <w:b/>
          <w:bCs/>
          <w:lang w:val="fr-TN"/>
        </w:rPr>
        <w:t>⃣</w:t>
      </w:r>
      <w:r w:rsidRPr="009C5171">
        <w:rPr>
          <w:b/>
          <w:bCs/>
          <w:lang w:val="fr-TN"/>
        </w:rPr>
        <w:t xml:space="preserve"> </w:t>
      </w:r>
      <w:r w:rsidR="008B7335">
        <w:rPr>
          <w:b/>
          <w:bCs/>
          <w:lang w:val="fr-TN"/>
        </w:rPr>
        <w:t>La création :</w:t>
      </w:r>
    </w:p>
    <w:p w14:paraId="080B430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Très bien. Voici la </w:t>
      </w:r>
      <w:r w:rsidRPr="008B7335">
        <w:rPr>
          <w:b/>
          <w:bCs/>
          <w:lang w:val="fr-TN"/>
        </w:rPr>
        <w:t>solution Spring Boot sans DTO</w:t>
      </w:r>
      <w:r w:rsidRPr="008B7335">
        <w:rPr>
          <w:lang w:val="fr-TN"/>
        </w:rPr>
        <w:t>, en utilisant directement un String question comme paramètre.</w:t>
      </w:r>
    </w:p>
    <w:p w14:paraId="3317B39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17818B14">
          <v:rect id="_x0000_i1310" style="width:0;height:1.5pt" o:hralign="center" o:hrstd="t" o:hr="t" fillcolor="#a0a0a0" stroked="f"/>
        </w:pict>
      </w:r>
    </w:p>
    <w:p w14:paraId="2F529E33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1️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</w:t>
      </w:r>
      <w:proofErr w:type="spellStart"/>
      <w:r w:rsidRPr="008B7335">
        <w:rPr>
          <w:b/>
          <w:bCs/>
          <w:lang w:val="fr-TN"/>
        </w:rPr>
        <w:t>Entity</w:t>
      </w:r>
      <w:proofErr w:type="spellEnd"/>
      <w:r w:rsidRPr="008B7335">
        <w:rPr>
          <w:b/>
          <w:bCs/>
          <w:lang w:val="fr-TN"/>
        </w:rPr>
        <w:t xml:space="preserve"> : </w:t>
      </w:r>
      <w:proofErr w:type="spellStart"/>
      <w:r w:rsidRPr="008B7335">
        <w:rPr>
          <w:b/>
          <w:bCs/>
          <w:lang w:val="fr-TN"/>
        </w:rPr>
        <w:t>DocumentJuridique</w:t>
      </w:r>
      <w:proofErr w:type="spellEnd"/>
    </w:p>
    <w:p w14:paraId="0F8BD04A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jakarta.persistence</w:t>
      </w:r>
      <w:proofErr w:type="spellEnd"/>
      <w:proofErr w:type="gramEnd"/>
      <w:r w:rsidRPr="008B7335">
        <w:rPr>
          <w:lang w:val="fr-TN"/>
        </w:rPr>
        <w:t>.*;</w:t>
      </w:r>
    </w:p>
    <w:p w14:paraId="01C25E7C" w14:textId="77777777" w:rsidR="008B7335" w:rsidRPr="008B7335" w:rsidRDefault="008B7335" w:rsidP="008B7335">
      <w:pPr>
        <w:rPr>
          <w:lang w:val="fr-TN"/>
        </w:rPr>
      </w:pPr>
    </w:p>
    <w:p w14:paraId="18AF65F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@Entity</w:t>
      </w:r>
    </w:p>
    <w:p w14:paraId="1BE82B1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</w:t>
      </w:r>
      <w:proofErr w:type="gramStart"/>
      <w:r w:rsidRPr="008B7335">
        <w:rPr>
          <w:lang w:val="fr-TN"/>
        </w:rPr>
        <w:t>Table(</w:t>
      </w:r>
      <w:proofErr w:type="gramEnd"/>
      <w:r w:rsidRPr="008B7335">
        <w:rPr>
          <w:lang w:val="fr-TN"/>
        </w:rPr>
        <w:t>name = "</w:t>
      </w:r>
      <w:proofErr w:type="spellStart"/>
      <w:r w:rsidRPr="008B7335">
        <w:rPr>
          <w:lang w:val="fr-TN"/>
        </w:rPr>
        <w:t>documentsJuridique</w:t>
      </w:r>
      <w:proofErr w:type="spellEnd"/>
      <w:r w:rsidRPr="008B7335">
        <w:rPr>
          <w:lang w:val="fr-TN"/>
        </w:rPr>
        <w:t>")</w:t>
      </w:r>
    </w:p>
    <w:p w14:paraId="34CA318E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class </w:t>
      </w:r>
      <w:proofErr w:type="spellStart"/>
      <w:r w:rsidRPr="008B7335">
        <w:rPr>
          <w:lang w:val="fr-TN"/>
        </w:rPr>
        <w:t>DocumentJuridique</w:t>
      </w:r>
      <w:proofErr w:type="spellEnd"/>
      <w:r w:rsidRPr="008B7335">
        <w:rPr>
          <w:lang w:val="fr-TN"/>
        </w:rPr>
        <w:t xml:space="preserve"> {</w:t>
      </w:r>
    </w:p>
    <w:p w14:paraId="4BDBD566" w14:textId="77777777" w:rsidR="008B7335" w:rsidRPr="008B7335" w:rsidRDefault="008B7335" w:rsidP="008B7335">
      <w:pPr>
        <w:rPr>
          <w:lang w:val="fr-TN"/>
        </w:rPr>
      </w:pPr>
    </w:p>
    <w:p w14:paraId="4B96887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@Id</w:t>
      </w:r>
    </w:p>
    <w:p w14:paraId="68FE11F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</w:t>
      </w:r>
      <w:proofErr w:type="gramStart"/>
      <w:r w:rsidRPr="008B7335">
        <w:rPr>
          <w:lang w:val="fr-TN"/>
        </w:rPr>
        <w:t>GeneratedValue(</w:t>
      </w:r>
      <w:proofErr w:type="gramEnd"/>
      <w:r w:rsidRPr="008B7335">
        <w:rPr>
          <w:lang w:val="fr-TN"/>
        </w:rPr>
        <w:t xml:space="preserve">strategy = </w:t>
      </w:r>
      <w:proofErr w:type="spellStart"/>
      <w:r w:rsidRPr="008B7335">
        <w:rPr>
          <w:lang w:val="fr-TN"/>
        </w:rPr>
        <w:t>GenerationType.IDENTITY</w:t>
      </w:r>
      <w:proofErr w:type="spellEnd"/>
      <w:r w:rsidRPr="008B7335">
        <w:rPr>
          <w:lang w:val="fr-TN"/>
        </w:rPr>
        <w:t>)</w:t>
      </w:r>
    </w:p>
    <w:p w14:paraId="7604680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Long </w:t>
      </w:r>
      <w:proofErr w:type="gramStart"/>
      <w:r w:rsidRPr="008B7335">
        <w:rPr>
          <w:lang w:val="fr-TN"/>
        </w:rPr>
        <w:t>id;</w:t>
      </w:r>
      <w:proofErr w:type="gramEnd"/>
    </w:p>
    <w:p w14:paraId="2216D372" w14:textId="77777777" w:rsidR="008B7335" w:rsidRPr="008B7335" w:rsidRDefault="008B7335" w:rsidP="008B7335">
      <w:pPr>
        <w:rPr>
          <w:lang w:val="fr-TN"/>
        </w:rPr>
      </w:pPr>
    </w:p>
    <w:p w14:paraId="60BA713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typeInvestissement</w:t>
      </w:r>
      <w:proofErr w:type="spellEnd"/>
      <w:r w:rsidRPr="008B7335">
        <w:rPr>
          <w:lang w:val="fr-TN"/>
        </w:rPr>
        <w:t>;</w:t>
      </w:r>
      <w:proofErr w:type="gramEnd"/>
    </w:p>
    <w:p w14:paraId="6B970D2B" w14:textId="77777777" w:rsidR="008B7335" w:rsidRPr="008B7335" w:rsidRDefault="008B7335" w:rsidP="008B7335">
      <w:pPr>
        <w:rPr>
          <w:lang w:val="fr-TN"/>
        </w:rPr>
      </w:pPr>
    </w:p>
    <w:p w14:paraId="1CE12CE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categorieDocument</w:t>
      </w:r>
      <w:proofErr w:type="spellEnd"/>
      <w:r w:rsidRPr="008B7335">
        <w:rPr>
          <w:lang w:val="fr-TN"/>
        </w:rPr>
        <w:t>;</w:t>
      </w:r>
      <w:proofErr w:type="gramEnd"/>
    </w:p>
    <w:p w14:paraId="05852EC8" w14:textId="77777777" w:rsidR="008B7335" w:rsidRPr="008B7335" w:rsidRDefault="008B7335" w:rsidP="008B7335">
      <w:pPr>
        <w:rPr>
          <w:lang w:val="fr-TN"/>
        </w:rPr>
      </w:pPr>
    </w:p>
    <w:p w14:paraId="6160685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nomDocument</w:t>
      </w:r>
      <w:proofErr w:type="spellEnd"/>
      <w:r w:rsidRPr="008B7335">
        <w:rPr>
          <w:lang w:val="fr-TN"/>
        </w:rPr>
        <w:t>;</w:t>
      </w:r>
      <w:proofErr w:type="gramEnd"/>
    </w:p>
    <w:p w14:paraId="4A90194A" w14:textId="77777777" w:rsidR="008B7335" w:rsidRPr="008B7335" w:rsidRDefault="008B7335" w:rsidP="008B7335">
      <w:pPr>
        <w:rPr>
          <w:lang w:val="fr-TN"/>
        </w:rPr>
      </w:pPr>
    </w:p>
    <w:p w14:paraId="1527087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</w:t>
      </w:r>
      <w:proofErr w:type="gramStart"/>
      <w:r w:rsidRPr="008B7335">
        <w:rPr>
          <w:lang w:val="fr-TN"/>
        </w:rPr>
        <w:t>Column(</w:t>
      </w:r>
      <w:proofErr w:type="gramEnd"/>
      <w:r w:rsidRPr="008B7335">
        <w:rPr>
          <w:lang w:val="fr-TN"/>
        </w:rPr>
        <w:t>length = 2000)</w:t>
      </w:r>
    </w:p>
    <w:p w14:paraId="157DB71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gramStart"/>
      <w:r w:rsidRPr="008B7335">
        <w:rPr>
          <w:lang w:val="fr-TN"/>
        </w:rPr>
        <w:t>description;</w:t>
      </w:r>
      <w:proofErr w:type="gramEnd"/>
    </w:p>
    <w:p w14:paraId="12E5EE16" w14:textId="77777777" w:rsidR="008B7335" w:rsidRPr="008B7335" w:rsidRDefault="008B7335" w:rsidP="008B7335">
      <w:pPr>
        <w:rPr>
          <w:lang w:val="fr-TN"/>
        </w:rPr>
      </w:pPr>
    </w:p>
    <w:p w14:paraId="19EB77B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Boolean </w:t>
      </w:r>
      <w:proofErr w:type="gramStart"/>
      <w:r w:rsidRPr="008B7335">
        <w:rPr>
          <w:lang w:val="fr-TN"/>
        </w:rPr>
        <w:t>obligatoire;</w:t>
      </w:r>
      <w:proofErr w:type="gramEnd"/>
    </w:p>
    <w:p w14:paraId="795C8A62" w14:textId="77777777" w:rsidR="008B7335" w:rsidRPr="008B7335" w:rsidRDefault="008B7335" w:rsidP="008B7335">
      <w:pPr>
        <w:rPr>
          <w:lang w:val="fr-TN"/>
        </w:rPr>
      </w:pPr>
    </w:p>
    <w:p w14:paraId="6E35C8C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gramStart"/>
      <w:r w:rsidRPr="008B7335">
        <w:rPr>
          <w:lang w:val="fr-TN"/>
        </w:rPr>
        <w:t>organisme;</w:t>
      </w:r>
      <w:proofErr w:type="gramEnd"/>
    </w:p>
    <w:p w14:paraId="2065AD1B" w14:textId="77777777" w:rsidR="008B7335" w:rsidRPr="008B7335" w:rsidRDefault="008B7335" w:rsidP="008B7335">
      <w:pPr>
        <w:rPr>
          <w:lang w:val="fr-TN"/>
        </w:rPr>
      </w:pPr>
    </w:p>
    <w:p w14:paraId="77AE9AAE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codeDocument</w:t>
      </w:r>
      <w:proofErr w:type="spellEnd"/>
      <w:r w:rsidRPr="008B7335">
        <w:rPr>
          <w:lang w:val="fr-TN"/>
        </w:rPr>
        <w:t>;</w:t>
      </w:r>
      <w:proofErr w:type="gramEnd"/>
    </w:p>
    <w:p w14:paraId="0070F60F" w14:textId="77777777" w:rsidR="008B7335" w:rsidRPr="008B7335" w:rsidRDefault="008B7335" w:rsidP="008B7335">
      <w:pPr>
        <w:rPr>
          <w:lang w:val="fr-TN"/>
        </w:rPr>
      </w:pPr>
    </w:p>
    <w:p w14:paraId="089C3FD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Boolean </w:t>
      </w:r>
      <w:proofErr w:type="gramStart"/>
      <w:r w:rsidRPr="008B7335">
        <w:rPr>
          <w:lang w:val="fr-TN"/>
        </w:rPr>
        <w:t>actif;</w:t>
      </w:r>
      <w:proofErr w:type="gramEnd"/>
    </w:p>
    <w:p w14:paraId="6D4A0341" w14:textId="77777777" w:rsidR="008B7335" w:rsidRPr="008B7335" w:rsidRDefault="008B7335" w:rsidP="008B7335">
      <w:pPr>
        <w:rPr>
          <w:lang w:val="fr-TN"/>
        </w:rPr>
      </w:pPr>
    </w:p>
    <w:p w14:paraId="4B6BCC6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// GETTERS</w:t>
      </w:r>
    </w:p>
    <w:p w14:paraId="018CC64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Long </w:t>
      </w:r>
      <w:proofErr w:type="spellStart"/>
      <w:proofErr w:type="gramStart"/>
      <w:r w:rsidRPr="008B7335">
        <w:rPr>
          <w:lang w:val="fr-TN"/>
        </w:rPr>
        <w:t>getId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id;</w:t>
      </w:r>
      <w:proofErr w:type="gramEnd"/>
      <w:r w:rsidRPr="008B7335">
        <w:rPr>
          <w:lang w:val="fr-TN"/>
        </w:rPr>
        <w:t xml:space="preserve"> }</w:t>
      </w:r>
    </w:p>
    <w:p w14:paraId="109EB915" w14:textId="77777777" w:rsidR="008B7335" w:rsidRPr="008B7335" w:rsidRDefault="008B7335" w:rsidP="008B7335">
      <w:pPr>
        <w:rPr>
          <w:lang w:val="fr-TN"/>
        </w:rPr>
      </w:pPr>
    </w:p>
    <w:p w14:paraId="342F0BB6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getTypeInvestissement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typeInvestissement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0BE10320" w14:textId="77777777" w:rsidR="008B7335" w:rsidRPr="008B7335" w:rsidRDefault="008B7335" w:rsidP="008B7335">
      <w:pPr>
        <w:rPr>
          <w:lang w:val="fr-TN"/>
        </w:rPr>
      </w:pPr>
    </w:p>
    <w:p w14:paraId="52418EB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getCategorieDocument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categorieDocument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380D11DB" w14:textId="77777777" w:rsidR="008B7335" w:rsidRPr="008B7335" w:rsidRDefault="008B7335" w:rsidP="008B7335">
      <w:pPr>
        <w:rPr>
          <w:lang w:val="fr-TN"/>
        </w:rPr>
      </w:pPr>
    </w:p>
    <w:p w14:paraId="6872DB0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getNomDocument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nomDocument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19492E34" w14:textId="77777777" w:rsidR="008B7335" w:rsidRPr="008B7335" w:rsidRDefault="008B7335" w:rsidP="008B7335">
      <w:pPr>
        <w:rPr>
          <w:lang w:val="fr-TN"/>
        </w:rPr>
      </w:pPr>
    </w:p>
    <w:p w14:paraId="277E3D2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getDescription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description;</w:t>
      </w:r>
      <w:proofErr w:type="gramEnd"/>
      <w:r w:rsidRPr="008B7335">
        <w:rPr>
          <w:lang w:val="fr-TN"/>
        </w:rPr>
        <w:t xml:space="preserve"> }</w:t>
      </w:r>
    </w:p>
    <w:p w14:paraId="30FC1CB1" w14:textId="77777777" w:rsidR="008B7335" w:rsidRPr="008B7335" w:rsidRDefault="008B7335" w:rsidP="008B7335">
      <w:pPr>
        <w:rPr>
          <w:lang w:val="fr-TN"/>
        </w:rPr>
      </w:pPr>
    </w:p>
    <w:p w14:paraId="52E575E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Boolean </w:t>
      </w:r>
      <w:proofErr w:type="spellStart"/>
      <w:proofErr w:type="gramStart"/>
      <w:r w:rsidRPr="008B7335">
        <w:rPr>
          <w:lang w:val="fr-TN"/>
        </w:rPr>
        <w:t>getObligatoire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obligatoire;</w:t>
      </w:r>
      <w:proofErr w:type="gramEnd"/>
      <w:r w:rsidRPr="008B7335">
        <w:rPr>
          <w:lang w:val="fr-TN"/>
        </w:rPr>
        <w:t xml:space="preserve"> }</w:t>
      </w:r>
    </w:p>
    <w:p w14:paraId="47E85929" w14:textId="77777777" w:rsidR="008B7335" w:rsidRPr="008B7335" w:rsidRDefault="008B7335" w:rsidP="008B7335">
      <w:pPr>
        <w:rPr>
          <w:lang w:val="fr-TN"/>
        </w:rPr>
      </w:pPr>
    </w:p>
    <w:p w14:paraId="37B14F9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lastRenderedPageBreak/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getOrganisme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organisme;</w:t>
      </w:r>
      <w:proofErr w:type="gramEnd"/>
      <w:r w:rsidRPr="008B7335">
        <w:rPr>
          <w:lang w:val="fr-TN"/>
        </w:rPr>
        <w:t xml:space="preserve"> }</w:t>
      </w:r>
    </w:p>
    <w:p w14:paraId="28480C15" w14:textId="77777777" w:rsidR="008B7335" w:rsidRPr="008B7335" w:rsidRDefault="008B7335" w:rsidP="008B7335">
      <w:pPr>
        <w:rPr>
          <w:lang w:val="fr-TN"/>
        </w:rPr>
      </w:pPr>
    </w:p>
    <w:p w14:paraId="6F04577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getCodeDocument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codeDocument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149D831F" w14:textId="77777777" w:rsidR="008B7335" w:rsidRPr="008B7335" w:rsidRDefault="008B7335" w:rsidP="008B7335">
      <w:pPr>
        <w:rPr>
          <w:lang w:val="fr-TN"/>
        </w:rPr>
      </w:pPr>
    </w:p>
    <w:p w14:paraId="79BC09F6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Boolean </w:t>
      </w:r>
      <w:proofErr w:type="spellStart"/>
      <w:proofErr w:type="gramStart"/>
      <w:r w:rsidRPr="008B7335">
        <w:rPr>
          <w:lang w:val="fr-TN"/>
        </w:rPr>
        <w:t>getActif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>{ return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actif;</w:t>
      </w:r>
      <w:proofErr w:type="gramEnd"/>
      <w:r w:rsidRPr="008B7335">
        <w:rPr>
          <w:lang w:val="fr-TN"/>
        </w:rPr>
        <w:t xml:space="preserve"> }</w:t>
      </w:r>
    </w:p>
    <w:p w14:paraId="3DD70A12" w14:textId="77777777" w:rsidR="008B7335" w:rsidRPr="008B7335" w:rsidRDefault="008B7335" w:rsidP="008B7335">
      <w:pPr>
        <w:rPr>
          <w:lang w:val="fr-TN"/>
        </w:rPr>
      </w:pPr>
    </w:p>
    <w:p w14:paraId="7DAA16F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// SETTERS</w:t>
      </w:r>
    </w:p>
    <w:p w14:paraId="0141394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setId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Long id) </w:t>
      </w:r>
      <w:proofErr w:type="gramStart"/>
      <w:r w:rsidRPr="008B7335">
        <w:rPr>
          <w:lang w:val="fr-TN"/>
        </w:rPr>
        <w:t>{ this.id</w:t>
      </w:r>
      <w:proofErr w:type="gramEnd"/>
      <w:r w:rsidRPr="008B7335">
        <w:rPr>
          <w:lang w:val="fr-TN"/>
        </w:rPr>
        <w:t xml:space="preserve"> = </w:t>
      </w:r>
      <w:proofErr w:type="gramStart"/>
      <w:r w:rsidRPr="008B7335">
        <w:rPr>
          <w:lang w:val="fr-TN"/>
        </w:rPr>
        <w:t>id;</w:t>
      </w:r>
      <w:proofErr w:type="gramEnd"/>
      <w:r w:rsidRPr="008B7335">
        <w:rPr>
          <w:lang w:val="fr-TN"/>
        </w:rPr>
        <w:t xml:space="preserve"> }</w:t>
      </w:r>
    </w:p>
    <w:p w14:paraId="3E3E864C" w14:textId="77777777" w:rsidR="008B7335" w:rsidRPr="008B7335" w:rsidRDefault="008B7335" w:rsidP="008B7335">
      <w:pPr>
        <w:rPr>
          <w:lang w:val="fr-TN"/>
        </w:rPr>
      </w:pPr>
    </w:p>
    <w:p w14:paraId="7FB2EBF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setTypeInvestissement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</w:t>
      </w:r>
      <w:proofErr w:type="spellStart"/>
      <w:r w:rsidRPr="008B7335">
        <w:rPr>
          <w:lang w:val="fr-TN"/>
        </w:rPr>
        <w:t>typeInvestissement</w:t>
      </w:r>
      <w:proofErr w:type="spell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.typeInvestissement</w:t>
      </w:r>
      <w:proofErr w:type="spellEnd"/>
      <w:r w:rsidRPr="008B7335">
        <w:rPr>
          <w:lang w:val="fr-TN"/>
        </w:rPr>
        <w:t xml:space="preserve"> = </w:t>
      </w:r>
      <w:proofErr w:type="spellStart"/>
      <w:proofErr w:type="gramStart"/>
      <w:r w:rsidRPr="008B7335">
        <w:rPr>
          <w:lang w:val="fr-TN"/>
        </w:rPr>
        <w:t>typeInvestissement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0E139703" w14:textId="77777777" w:rsidR="008B7335" w:rsidRPr="008B7335" w:rsidRDefault="008B7335" w:rsidP="008B7335">
      <w:pPr>
        <w:rPr>
          <w:lang w:val="fr-TN"/>
        </w:rPr>
      </w:pPr>
    </w:p>
    <w:p w14:paraId="209502C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setCategorieDocument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</w:t>
      </w:r>
      <w:proofErr w:type="spellStart"/>
      <w:r w:rsidRPr="008B7335">
        <w:rPr>
          <w:lang w:val="fr-TN"/>
        </w:rPr>
        <w:t>categorieDocument</w:t>
      </w:r>
      <w:proofErr w:type="spell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.categorieDocument</w:t>
      </w:r>
      <w:proofErr w:type="spellEnd"/>
      <w:r w:rsidRPr="008B7335">
        <w:rPr>
          <w:lang w:val="fr-TN"/>
        </w:rPr>
        <w:t xml:space="preserve"> = </w:t>
      </w:r>
      <w:proofErr w:type="spellStart"/>
      <w:proofErr w:type="gramStart"/>
      <w:r w:rsidRPr="008B7335">
        <w:rPr>
          <w:lang w:val="fr-TN"/>
        </w:rPr>
        <w:t>categorieDocument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0F97E748" w14:textId="77777777" w:rsidR="008B7335" w:rsidRPr="008B7335" w:rsidRDefault="008B7335" w:rsidP="008B7335">
      <w:pPr>
        <w:rPr>
          <w:lang w:val="fr-TN"/>
        </w:rPr>
      </w:pPr>
    </w:p>
    <w:p w14:paraId="519072F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setNomDocument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</w:t>
      </w:r>
      <w:proofErr w:type="spellStart"/>
      <w:r w:rsidRPr="008B7335">
        <w:rPr>
          <w:lang w:val="fr-TN"/>
        </w:rPr>
        <w:t>nomDocument</w:t>
      </w:r>
      <w:proofErr w:type="spell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.nomDocument</w:t>
      </w:r>
      <w:proofErr w:type="spellEnd"/>
      <w:r w:rsidRPr="008B7335">
        <w:rPr>
          <w:lang w:val="fr-TN"/>
        </w:rPr>
        <w:t xml:space="preserve"> = </w:t>
      </w:r>
      <w:proofErr w:type="spellStart"/>
      <w:proofErr w:type="gramStart"/>
      <w:r w:rsidRPr="008B7335">
        <w:rPr>
          <w:lang w:val="fr-TN"/>
        </w:rPr>
        <w:t>nomDocument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2D978EAE" w14:textId="77777777" w:rsidR="008B7335" w:rsidRPr="008B7335" w:rsidRDefault="008B7335" w:rsidP="008B7335">
      <w:pPr>
        <w:rPr>
          <w:lang w:val="fr-TN"/>
        </w:rPr>
      </w:pPr>
    </w:p>
    <w:p w14:paraId="2A4962F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setDescription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description)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.description</w:t>
      </w:r>
      <w:proofErr w:type="spellEnd"/>
      <w:r w:rsidRPr="008B7335">
        <w:rPr>
          <w:lang w:val="fr-TN"/>
        </w:rPr>
        <w:t xml:space="preserve"> = </w:t>
      </w:r>
      <w:proofErr w:type="gramStart"/>
      <w:r w:rsidRPr="008B7335">
        <w:rPr>
          <w:lang w:val="fr-TN"/>
        </w:rPr>
        <w:t>description;</w:t>
      </w:r>
      <w:proofErr w:type="gramEnd"/>
      <w:r w:rsidRPr="008B7335">
        <w:rPr>
          <w:lang w:val="fr-TN"/>
        </w:rPr>
        <w:t xml:space="preserve"> }</w:t>
      </w:r>
    </w:p>
    <w:p w14:paraId="5C6712BF" w14:textId="77777777" w:rsidR="008B7335" w:rsidRPr="008B7335" w:rsidRDefault="008B7335" w:rsidP="008B7335">
      <w:pPr>
        <w:rPr>
          <w:lang w:val="fr-TN"/>
        </w:rPr>
      </w:pPr>
    </w:p>
    <w:p w14:paraId="794701E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setObligatoire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Boolean obligatoire)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.obligatoire</w:t>
      </w:r>
      <w:proofErr w:type="spellEnd"/>
      <w:r w:rsidRPr="008B7335">
        <w:rPr>
          <w:lang w:val="fr-TN"/>
        </w:rPr>
        <w:t xml:space="preserve"> = </w:t>
      </w:r>
      <w:proofErr w:type="gramStart"/>
      <w:r w:rsidRPr="008B7335">
        <w:rPr>
          <w:lang w:val="fr-TN"/>
        </w:rPr>
        <w:t>obligatoire;</w:t>
      </w:r>
      <w:proofErr w:type="gramEnd"/>
      <w:r w:rsidRPr="008B7335">
        <w:rPr>
          <w:lang w:val="fr-TN"/>
        </w:rPr>
        <w:t xml:space="preserve"> }</w:t>
      </w:r>
    </w:p>
    <w:p w14:paraId="341FDC12" w14:textId="77777777" w:rsidR="008B7335" w:rsidRPr="008B7335" w:rsidRDefault="008B7335" w:rsidP="008B7335">
      <w:pPr>
        <w:rPr>
          <w:lang w:val="fr-TN"/>
        </w:rPr>
      </w:pPr>
    </w:p>
    <w:p w14:paraId="454A756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setOrganisme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organisme)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.organisme</w:t>
      </w:r>
      <w:proofErr w:type="spellEnd"/>
      <w:r w:rsidRPr="008B7335">
        <w:rPr>
          <w:lang w:val="fr-TN"/>
        </w:rPr>
        <w:t xml:space="preserve"> = </w:t>
      </w:r>
      <w:proofErr w:type="gramStart"/>
      <w:r w:rsidRPr="008B7335">
        <w:rPr>
          <w:lang w:val="fr-TN"/>
        </w:rPr>
        <w:t>organisme;</w:t>
      </w:r>
      <w:proofErr w:type="gramEnd"/>
      <w:r w:rsidRPr="008B7335">
        <w:rPr>
          <w:lang w:val="fr-TN"/>
        </w:rPr>
        <w:t xml:space="preserve"> }</w:t>
      </w:r>
    </w:p>
    <w:p w14:paraId="5485F815" w14:textId="77777777" w:rsidR="008B7335" w:rsidRPr="008B7335" w:rsidRDefault="008B7335" w:rsidP="008B7335">
      <w:pPr>
        <w:rPr>
          <w:lang w:val="fr-TN"/>
        </w:rPr>
      </w:pPr>
    </w:p>
    <w:p w14:paraId="328B226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setCodeDocument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</w:t>
      </w:r>
      <w:proofErr w:type="spellStart"/>
      <w:r w:rsidRPr="008B7335">
        <w:rPr>
          <w:lang w:val="fr-TN"/>
        </w:rPr>
        <w:t>codeDocument</w:t>
      </w:r>
      <w:proofErr w:type="spellEnd"/>
      <w:r w:rsidRPr="008B7335">
        <w:rPr>
          <w:lang w:val="fr-TN"/>
        </w:rPr>
        <w:t xml:space="preserve">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.codeDocument</w:t>
      </w:r>
      <w:proofErr w:type="spellEnd"/>
      <w:r w:rsidRPr="008B7335">
        <w:rPr>
          <w:lang w:val="fr-TN"/>
        </w:rPr>
        <w:t xml:space="preserve"> = </w:t>
      </w:r>
      <w:proofErr w:type="spellStart"/>
      <w:proofErr w:type="gramStart"/>
      <w:r w:rsidRPr="008B7335">
        <w:rPr>
          <w:lang w:val="fr-TN"/>
        </w:rPr>
        <w:t>codeDocument</w:t>
      </w:r>
      <w:proofErr w:type="spellEnd"/>
      <w:r w:rsidRPr="008B7335">
        <w:rPr>
          <w:lang w:val="fr-TN"/>
        </w:rPr>
        <w:t>;</w:t>
      </w:r>
      <w:proofErr w:type="gramEnd"/>
      <w:r w:rsidRPr="008B7335">
        <w:rPr>
          <w:lang w:val="fr-TN"/>
        </w:rPr>
        <w:t xml:space="preserve"> }</w:t>
      </w:r>
    </w:p>
    <w:p w14:paraId="1EB3D563" w14:textId="77777777" w:rsidR="008B7335" w:rsidRPr="008B7335" w:rsidRDefault="008B7335" w:rsidP="008B7335">
      <w:pPr>
        <w:rPr>
          <w:lang w:val="fr-TN"/>
        </w:rPr>
      </w:pPr>
    </w:p>
    <w:p w14:paraId="740DF62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void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setActif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Boolean actif) </w:t>
      </w:r>
      <w:proofErr w:type="gramStart"/>
      <w:r w:rsidRPr="008B7335">
        <w:rPr>
          <w:lang w:val="fr-TN"/>
        </w:rPr>
        <w:t xml:space="preserve">{ </w:t>
      </w:r>
      <w:proofErr w:type="spellStart"/>
      <w:r w:rsidRPr="008B7335">
        <w:rPr>
          <w:lang w:val="fr-TN"/>
        </w:rPr>
        <w:t>this</w:t>
      </w:r>
      <w:proofErr w:type="gramEnd"/>
      <w:r w:rsidRPr="008B7335">
        <w:rPr>
          <w:lang w:val="fr-TN"/>
        </w:rPr>
        <w:t>.actif</w:t>
      </w:r>
      <w:proofErr w:type="spellEnd"/>
      <w:r w:rsidRPr="008B7335">
        <w:rPr>
          <w:lang w:val="fr-TN"/>
        </w:rPr>
        <w:t xml:space="preserve"> = </w:t>
      </w:r>
      <w:proofErr w:type="gramStart"/>
      <w:r w:rsidRPr="008B7335">
        <w:rPr>
          <w:lang w:val="fr-TN"/>
        </w:rPr>
        <w:t>actif;</w:t>
      </w:r>
      <w:proofErr w:type="gramEnd"/>
      <w:r w:rsidRPr="008B7335">
        <w:rPr>
          <w:lang w:val="fr-TN"/>
        </w:rPr>
        <w:t xml:space="preserve"> }</w:t>
      </w:r>
    </w:p>
    <w:p w14:paraId="56A82E8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</w:p>
    <w:p w14:paraId="0D0E93B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5FC12FF1">
          <v:rect id="_x0000_i1311" style="width:0;height:1.5pt" o:hralign="center" o:hrstd="t" o:hr="t" fillcolor="#a0a0a0" stroked="f"/>
        </w:pict>
      </w:r>
    </w:p>
    <w:p w14:paraId="0344B72F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lastRenderedPageBreak/>
        <w:t>2️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Repository</w:t>
      </w:r>
    </w:p>
    <w:p w14:paraId="7E343D4B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org.springframework.data.jpa.repository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JpaRepository</w:t>
      </w:r>
      <w:proofErr w:type="spellEnd"/>
      <w:r w:rsidRPr="008B7335">
        <w:rPr>
          <w:lang w:val="fr-TN"/>
        </w:rPr>
        <w:t>;</w:t>
      </w:r>
      <w:proofErr w:type="gramEnd"/>
    </w:p>
    <w:p w14:paraId="3520616E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java.util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List</w:t>
      </w:r>
      <w:proofErr w:type="spellEnd"/>
      <w:r w:rsidRPr="008B7335">
        <w:rPr>
          <w:lang w:val="fr-TN"/>
        </w:rPr>
        <w:t>;</w:t>
      </w:r>
      <w:proofErr w:type="gramEnd"/>
    </w:p>
    <w:p w14:paraId="36469B31" w14:textId="77777777" w:rsidR="008B7335" w:rsidRPr="008B7335" w:rsidRDefault="008B7335" w:rsidP="008B7335">
      <w:pPr>
        <w:rPr>
          <w:lang w:val="fr-TN"/>
        </w:rPr>
      </w:pPr>
    </w:p>
    <w:p w14:paraId="4DBC85A9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interface </w:t>
      </w:r>
      <w:proofErr w:type="spellStart"/>
      <w:r w:rsidRPr="008B7335">
        <w:rPr>
          <w:lang w:val="fr-TN"/>
        </w:rPr>
        <w:t>DocumentRepository</w:t>
      </w:r>
      <w:proofErr w:type="spell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extends</w:t>
      </w:r>
      <w:proofErr w:type="spell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JpaRepository</w:t>
      </w:r>
      <w:proofErr w:type="spellEnd"/>
      <w:r w:rsidRPr="008B7335">
        <w:rPr>
          <w:lang w:val="fr-TN"/>
        </w:rPr>
        <w:t>&lt;</w:t>
      </w:r>
      <w:proofErr w:type="spellStart"/>
      <w:r w:rsidRPr="008B7335">
        <w:rPr>
          <w:lang w:val="fr-TN"/>
        </w:rPr>
        <w:t>DocumentJuridique</w:t>
      </w:r>
      <w:proofErr w:type="spellEnd"/>
      <w:r w:rsidRPr="008B7335">
        <w:rPr>
          <w:lang w:val="fr-TN"/>
        </w:rPr>
        <w:t>, Long&gt; {</w:t>
      </w:r>
    </w:p>
    <w:p w14:paraId="54607C96" w14:textId="77777777" w:rsidR="008B7335" w:rsidRPr="008B7335" w:rsidRDefault="008B7335" w:rsidP="008B7335">
      <w:pPr>
        <w:rPr>
          <w:lang w:val="fr-TN"/>
        </w:rPr>
      </w:pPr>
    </w:p>
    <w:p w14:paraId="1498585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List&lt;</w:t>
      </w:r>
      <w:proofErr w:type="spellStart"/>
      <w:r w:rsidRPr="008B7335">
        <w:rPr>
          <w:lang w:val="fr-TN"/>
        </w:rPr>
        <w:t>DocumentJuridique</w:t>
      </w:r>
      <w:proofErr w:type="spellEnd"/>
      <w:r w:rsidRPr="008B7335">
        <w:rPr>
          <w:lang w:val="fr-TN"/>
        </w:rPr>
        <w:t xml:space="preserve">&gt; </w:t>
      </w:r>
      <w:proofErr w:type="spellStart"/>
      <w:proofErr w:type="gramStart"/>
      <w:r w:rsidRPr="008B7335">
        <w:rPr>
          <w:lang w:val="fr-TN"/>
        </w:rPr>
        <w:t>findByTypeInvestissementAndActifTrue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 xml:space="preserve">String </w:t>
      </w:r>
      <w:proofErr w:type="spellStart"/>
      <w:r w:rsidRPr="008B7335">
        <w:rPr>
          <w:lang w:val="fr-TN"/>
        </w:rPr>
        <w:t>typeInvestissement</w:t>
      </w:r>
      <w:proofErr w:type="spellEnd"/>
      <w:proofErr w:type="gramStart"/>
      <w:r w:rsidRPr="008B7335">
        <w:rPr>
          <w:lang w:val="fr-TN"/>
        </w:rPr>
        <w:t>);</w:t>
      </w:r>
      <w:proofErr w:type="gramEnd"/>
    </w:p>
    <w:p w14:paraId="3380DC64" w14:textId="77777777" w:rsidR="008B7335" w:rsidRPr="008B7335" w:rsidRDefault="008B7335" w:rsidP="008B7335">
      <w:pPr>
        <w:rPr>
          <w:lang w:val="fr-TN"/>
        </w:rPr>
      </w:pPr>
    </w:p>
    <w:p w14:paraId="7193AE4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</w:p>
    <w:p w14:paraId="4992FF9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11591ACD">
          <v:rect id="_x0000_i1312" style="width:0;height:1.5pt" o:hralign="center" o:hrstd="t" o:hr="t" fillcolor="#a0a0a0" stroked="f"/>
        </w:pict>
      </w:r>
    </w:p>
    <w:p w14:paraId="276322B0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3️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Service </w:t>
      </w:r>
      <w:proofErr w:type="spellStart"/>
      <w:r w:rsidRPr="008B7335">
        <w:rPr>
          <w:b/>
          <w:bCs/>
          <w:lang w:val="fr-TN"/>
        </w:rPr>
        <w:t>AgentAIService</w:t>
      </w:r>
      <w:proofErr w:type="spellEnd"/>
    </w:p>
    <w:p w14:paraId="21367894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org.springframework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beans.factory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annotation.Autowired</w:t>
      </w:r>
      <w:proofErr w:type="spellEnd"/>
      <w:proofErr w:type="gramEnd"/>
      <w:r w:rsidRPr="008B7335">
        <w:rPr>
          <w:lang w:val="fr-TN"/>
        </w:rPr>
        <w:t>;</w:t>
      </w:r>
    </w:p>
    <w:p w14:paraId="41BC99E9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org.springframework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stereotype.Service</w:t>
      </w:r>
      <w:proofErr w:type="spellEnd"/>
      <w:proofErr w:type="gramEnd"/>
      <w:r w:rsidRPr="008B7335">
        <w:rPr>
          <w:lang w:val="fr-TN"/>
        </w:rPr>
        <w:t>;</w:t>
      </w:r>
    </w:p>
    <w:p w14:paraId="7B6958CE" w14:textId="77777777" w:rsidR="008B7335" w:rsidRPr="008B7335" w:rsidRDefault="008B7335" w:rsidP="008B7335">
      <w:pPr>
        <w:rPr>
          <w:lang w:val="fr-TN"/>
        </w:rPr>
      </w:pPr>
    </w:p>
    <w:p w14:paraId="1380DCE3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java.util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List</w:t>
      </w:r>
      <w:proofErr w:type="spellEnd"/>
      <w:r w:rsidRPr="008B7335">
        <w:rPr>
          <w:lang w:val="fr-TN"/>
        </w:rPr>
        <w:t>;</w:t>
      </w:r>
      <w:proofErr w:type="gramEnd"/>
    </w:p>
    <w:p w14:paraId="51A6A24B" w14:textId="77777777" w:rsidR="008B7335" w:rsidRPr="008B7335" w:rsidRDefault="008B7335" w:rsidP="008B7335">
      <w:pPr>
        <w:rPr>
          <w:lang w:val="fr-TN"/>
        </w:rPr>
      </w:pPr>
    </w:p>
    <w:p w14:paraId="00ACE91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@Service</w:t>
      </w:r>
    </w:p>
    <w:p w14:paraId="04761881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class </w:t>
      </w:r>
      <w:proofErr w:type="spellStart"/>
      <w:r w:rsidRPr="008B7335">
        <w:rPr>
          <w:lang w:val="fr-TN"/>
        </w:rPr>
        <w:t>AgentAIService</w:t>
      </w:r>
      <w:proofErr w:type="spellEnd"/>
      <w:r w:rsidRPr="008B7335">
        <w:rPr>
          <w:lang w:val="fr-TN"/>
        </w:rPr>
        <w:t xml:space="preserve"> {</w:t>
      </w:r>
    </w:p>
    <w:p w14:paraId="4196D2D9" w14:textId="77777777" w:rsidR="008B7335" w:rsidRPr="008B7335" w:rsidRDefault="008B7335" w:rsidP="008B7335">
      <w:pPr>
        <w:rPr>
          <w:lang w:val="fr-TN"/>
        </w:rPr>
      </w:pPr>
    </w:p>
    <w:p w14:paraId="5223A6D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@Autowired</w:t>
      </w:r>
    </w:p>
    <w:p w14:paraId="3CC4055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DocumentRepository</w:t>
      </w:r>
      <w:proofErr w:type="spell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repository;</w:t>
      </w:r>
      <w:proofErr w:type="gramEnd"/>
    </w:p>
    <w:p w14:paraId="470E54F1" w14:textId="77777777" w:rsidR="008B7335" w:rsidRPr="008B7335" w:rsidRDefault="008B7335" w:rsidP="008B7335">
      <w:pPr>
        <w:rPr>
          <w:lang w:val="fr-TN"/>
        </w:rPr>
      </w:pPr>
    </w:p>
    <w:p w14:paraId="0BDD761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repondreQuestion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>String question) {</w:t>
      </w:r>
    </w:p>
    <w:p w14:paraId="4A07662F" w14:textId="77777777" w:rsidR="008B7335" w:rsidRPr="008B7335" w:rsidRDefault="008B7335" w:rsidP="008B7335">
      <w:pPr>
        <w:rPr>
          <w:lang w:val="fr-TN"/>
        </w:rPr>
      </w:pPr>
    </w:p>
    <w:p w14:paraId="18E7E42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String type = </w:t>
      </w:r>
      <w:proofErr w:type="spellStart"/>
      <w:r w:rsidRPr="008B7335">
        <w:rPr>
          <w:lang w:val="fr-TN"/>
        </w:rPr>
        <w:t>detectTypeInvestissement</w:t>
      </w:r>
      <w:proofErr w:type="spellEnd"/>
      <w:r w:rsidRPr="008B7335">
        <w:rPr>
          <w:lang w:val="fr-TN"/>
        </w:rPr>
        <w:t>(question</w:t>
      </w:r>
      <w:proofErr w:type="gramStart"/>
      <w:r w:rsidRPr="008B7335">
        <w:rPr>
          <w:lang w:val="fr-TN"/>
        </w:rPr>
        <w:t>);</w:t>
      </w:r>
      <w:proofErr w:type="gramEnd"/>
    </w:p>
    <w:p w14:paraId="13288629" w14:textId="77777777" w:rsidR="008B7335" w:rsidRPr="008B7335" w:rsidRDefault="008B7335" w:rsidP="008B7335">
      <w:pPr>
        <w:rPr>
          <w:lang w:val="fr-TN"/>
        </w:rPr>
      </w:pPr>
    </w:p>
    <w:p w14:paraId="14AF8C2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if(</w:t>
      </w:r>
      <w:proofErr w:type="gramEnd"/>
      <w:r w:rsidRPr="008B7335">
        <w:rPr>
          <w:lang w:val="fr-TN"/>
        </w:rPr>
        <w:t xml:space="preserve">type == </w:t>
      </w:r>
      <w:proofErr w:type="spell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>) {</w:t>
      </w:r>
    </w:p>
    <w:p w14:paraId="2DA0123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lastRenderedPageBreak/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"Je n’ai pas compris votre demande. Essayez par exemple : créer société, startup, projet...</w:t>
      </w:r>
      <w:proofErr w:type="gramStart"/>
      <w:r w:rsidRPr="008B7335">
        <w:rPr>
          <w:lang w:val="fr-TN"/>
        </w:rPr>
        <w:t>";</w:t>
      </w:r>
      <w:proofErr w:type="gramEnd"/>
    </w:p>
    <w:p w14:paraId="70E80A0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}</w:t>
      </w:r>
    </w:p>
    <w:p w14:paraId="10D63312" w14:textId="77777777" w:rsidR="008B7335" w:rsidRPr="008B7335" w:rsidRDefault="008B7335" w:rsidP="008B7335">
      <w:pPr>
        <w:rPr>
          <w:lang w:val="fr-TN"/>
        </w:rPr>
      </w:pPr>
    </w:p>
    <w:p w14:paraId="047202B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List&lt;</w:t>
      </w:r>
      <w:proofErr w:type="spellStart"/>
      <w:r w:rsidRPr="008B7335">
        <w:rPr>
          <w:lang w:val="fr-TN"/>
        </w:rPr>
        <w:t>DocumentJuridique</w:t>
      </w:r>
      <w:proofErr w:type="spellEnd"/>
      <w:r w:rsidRPr="008B7335">
        <w:rPr>
          <w:lang w:val="fr-TN"/>
        </w:rPr>
        <w:t>&gt; documents =</w:t>
      </w:r>
    </w:p>
    <w:p w14:paraId="24E01E9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</w:t>
      </w:r>
      <w:proofErr w:type="spellStart"/>
      <w:proofErr w:type="gramStart"/>
      <w:r w:rsidRPr="008B7335">
        <w:rPr>
          <w:lang w:val="fr-TN"/>
        </w:rPr>
        <w:t>repository.findByTypeInvestissementAndActifTrue</w:t>
      </w:r>
      <w:proofErr w:type="spellEnd"/>
      <w:proofErr w:type="gramEnd"/>
      <w:r w:rsidRPr="008B7335">
        <w:rPr>
          <w:lang w:val="fr-TN"/>
        </w:rPr>
        <w:t>(type</w:t>
      </w:r>
      <w:proofErr w:type="gramStart"/>
      <w:r w:rsidRPr="008B7335">
        <w:rPr>
          <w:lang w:val="fr-TN"/>
        </w:rPr>
        <w:t>);</w:t>
      </w:r>
      <w:proofErr w:type="gramEnd"/>
    </w:p>
    <w:p w14:paraId="45038D4F" w14:textId="77777777" w:rsidR="008B7335" w:rsidRPr="008B7335" w:rsidRDefault="008B7335" w:rsidP="008B7335">
      <w:pPr>
        <w:rPr>
          <w:lang w:val="fr-TN"/>
        </w:rPr>
      </w:pPr>
    </w:p>
    <w:p w14:paraId="3450D77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documents.isEmpty</w:t>
      </w:r>
      <w:proofErr w:type="spellEnd"/>
      <w:proofErr w:type="gramEnd"/>
      <w:r w:rsidRPr="008B7335">
        <w:rPr>
          <w:lang w:val="fr-TN"/>
        </w:rPr>
        <w:t>()) {</w:t>
      </w:r>
    </w:p>
    <w:p w14:paraId="1C6763F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"Aucun document trouvé pour ce type d’investissement.</w:t>
      </w:r>
      <w:proofErr w:type="gramStart"/>
      <w:r w:rsidRPr="008B7335">
        <w:rPr>
          <w:lang w:val="fr-TN"/>
        </w:rPr>
        <w:t>";</w:t>
      </w:r>
      <w:proofErr w:type="gramEnd"/>
    </w:p>
    <w:p w14:paraId="45731C9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}</w:t>
      </w:r>
    </w:p>
    <w:p w14:paraId="6C1C1A6D" w14:textId="77777777" w:rsidR="008B7335" w:rsidRPr="008B7335" w:rsidRDefault="008B7335" w:rsidP="008B7335">
      <w:pPr>
        <w:rPr>
          <w:lang w:val="fr-TN"/>
        </w:rPr>
      </w:pPr>
    </w:p>
    <w:p w14:paraId="0D2EBE7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spellStart"/>
      <w:r w:rsidRPr="008B7335">
        <w:rPr>
          <w:lang w:val="fr-TN"/>
        </w:rPr>
        <w:t>StringBuilder</w:t>
      </w:r>
      <w:proofErr w:type="spell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reponse</w:t>
      </w:r>
      <w:proofErr w:type="spellEnd"/>
      <w:r w:rsidRPr="008B7335">
        <w:rPr>
          <w:lang w:val="fr-TN"/>
        </w:rPr>
        <w:t xml:space="preserve"> = new </w:t>
      </w:r>
      <w:proofErr w:type="spellStart"/>
      <w:proofErr w:type="gramStart"/>
      <w:r w:rsidRPr="008B7335">
        <w:rPr>
          <w:lang w:val="fr-TN"/>
        </w:rPr>
        <w:t>StringBuilder</w:t>
      </w:r>
      <w:proofErr w:type="spellEnd"/>
      <w:r w:rsidRPr="008B7335">
        <w:rPr>
          <w:lang w:val="fr-TN"/>
        </w:rPr>
        <w:t>();</w:t>
      </w:r>
      <w:proofErr w:type="gramEnd"/>
    </w:p>
    <w:p w14:paraId="554C8576" w14:textId="77777777" w:rsidR="008B7335" w:rsidRPr="008B7335" w:rsidRDefault="008B7335" w:rsidP="008B7335">
      <w:pPr>
        <w:rPr>
          <w:lang w:val="fr-TN"/>
        </w:rPr>
      </w:pPr>
    </w:p>
    <w:p w14:paraId="73A8D13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spellStart"/>
      <w:proofErr w:type="gramStart"/>
      <w:r w:rsidRPr="008B7335">
        <w:rPr>
          <w:lang w:val="fr-TN"/>
        </w:rPr>
        <w:t>reponse.append</w:t>
      </w:r>
      <w:proofErr w:type="spellEnd"/>
      <w:proofErr w:type="gramEnd"/>
      <w:r w:rsidRPr="008B7335">
        <w:rPr>
          <w:lang w:val="fr-TN"/>
        </w:rPr>
        <w:t>("Documents nécessaires pour ")</w:t>
      </w:r>
    </w:p>
    <w:p w14:paraId="2E6FF50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(type)</w:t>
      </w:r>
    </w:p>
    <w:p w14:paraId="18185F6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("</w:t>
      </w:r>
      <w:proofErr w:type="gramStart"/>
      <w:r w:rsidRPr="008B7335">
        <w:rPr>
          <w:lang w:val="fr-TN"/>
        </w:rPr>
        <w:t xml:space="preserve"> :\n\n</w:t>
      </w:r>
      <w:proofErr w:type="gramEnd"/>
      <w:r w:rsidRPr="008B7335">
        <w:rPr>
          <w:lang w:val="fr-TN"/>
        </w:rPr>
        <w:t>"</w:t>
      </w:r>
      <w:proofErr w:type="gramStart"/>
      <w:r w:rsidRPr="008B7335">
        <w:rPr>
          <w:lang w:val="fr-TN"/>
        </w:rPr>
        <w:t>);</w:t>
      </w:r>
      <w:proofErr w:type="gramEnd"/>
    </w:p>
    <w:p w14:paraId="7A115D17" w14:textId="77777777" w:rsidR="008B7335" w:rsidRPr="008B7335" w:rsidRDefault="008B7335" w:rsidP="008B7335">
      <w:pPr>
        <w:rPr>
          <w:lang w:val="fr-TN"/>
        </w:rPr>
      </w:pPr>
    </w:p>
    <w:p w14:paraId="072D37A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for(</w:t>
      </w:r>
      <w:proofErr w:type="spellStart"/>
      <w:proofErr w:type="gramEnd"/>
      <w:r w:rsidRPr="008B7335">
        <w:rPr>
          <w:lang w:val="fr-TN"/>
        </w:rPr>
        <w:t>DocumentJuridique</w:t>
      </w:r>
      <w:proofErr w:type="spellEnd"/>
      <w:r w:rsidRPr="008B7335">
        <w:rPr>
          <w:lang w:val="fr-TN"/>
        </w:rPr>
        <w:t xml:space="preserve"> doc : documents) {</w:t>
      </w:r>
    </w:p>
    <w:p w14:paraId="6CBD356B" w14:textId="77777777" w:rsidR="008B7335" w:rsidRPr="008B7335" w:rsidRDefault="008B7335" w:rsidP="008B7335">
      <w:pPr>
        <w:rPr>
          <w:lang w:val="fr-TN"/>
        </w:rPr>
      </w:pPr>
    </w:p>
    <w:p w14:paraId="31B740B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spellStart"/>
      <w:proofErr w:type="gramStart"/>
      <w:r w:rsidRPr="008B7335">
        <w:rPr>
          <w:lang w:val="fr-TN"/>
        </w:rPr>
        <w:t>reponse.append</w:t>
      </w:r>
      <w:proofErr w:type="spellEnd"/>
      <w:proofErr w:type="gramEnd"/>
      <w:r w:rsidRPr="008B7335">
        <w:rPr>
          <w:lang w:val="fr-TN"/>
        </w:rPr>
        <w:t>("- ")</w:t>
      </w:r>
    </w:p>
    <w:p w14:paraId="5E3A3CE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doc.getNomDocument</w:t>
      </w:r>
      <w:proofErr w:type="spellEnd"/>
      <w:proofErr w:type="gramEnd"/>
      <w:r w:rsidRPr="008B7335">
        <w:rPr>
          <w:lang w:val="fr-TN"/>
        </w:rPr>
        <w:t>())</w:t>
      </w:r>
    </w:p>
    <w:p w14:paraId="7B3EC83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("\n"</w:t>
      </w:r>
      <w:proofErr w:type="gramStart"/>
      <w:r w:rsidRPr="008B7335">
        <w:rPr>
          <w:lang w:val="fr-TN"/>
        </w:rPr>
        <w:t>);</w:t>
      </w:r>
      <w:proofErr w:type="gramEnd"/>
    </w:p>
    <w:p w14:paraId="32933068" w14:textId="77777777" w:rsidR="008B7335" w:rsidRPr="008B7335" w:rsidRDefault="008B7335" w:rsidP="008B7335">
      <w:pPr>
        <w:rPr>
          <w:lang w:val="fr-TN"/>
        </w:rPr>
      </w:pPr>
    </w:p>
    <w:p w14:paraId="53B4E49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doc.getOrganisme</w:t>
      </w:r>
      <w:proofErr w:type="spellEnd"/>
      <w:proofErr w:type="gramEnd"/>
      <w:r w:rsidRPr="008B7335">
        <w:rPr>
          <w:lang w:val="fr-TN"/>
        </w:rPr>
        <w:t>()</w:t>
      </w:r>
      <w:proofErr w:type="gramStart"/>
      <w:r w:rsidRPr="008B7335">
        <w:rPr>
          <w:lang w:val="fr-TN"/>
        </w:rPr>
        <w:t xml:space="preserve"> !=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>) {</w:t>
      </w:r>
    </w:p>
    <w:p w14:paraId="5DB15FE6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</w:t>
      </w:r>
      <w:proofErr w:type="spellStart"/>
      <w:proofErr w:type="gramStart"/>
      <w:r w:rsidRPr="008B7335">
        <w:rPr>
          <w:lang w:val="fr-TN"/>
        </w:rPr>
        <w:t>reponse.append</w:t>
      </w:r>
      <w:proofErr w:type="spellEnd"/>
      <w:proofErr w:type="gramEnd"/>
      <w:r w:rsidRPr="008B7335">
        <w:rPr>
          <w:lang w:val="fr-TN"/>
        </w:rPr>
        <w:t>(</w:t>
      </w:r>
      <w:proofErr w:type="gramStart"/>
      <w:r w:rsidRPr="008B7335">
        <w:rPr>
          <w:lang w:val="fr-TN"/>
        </w:rPr>
        <w:t>"  Organisme</w:t>
      </w:r>
      <w:proofErr w:type="gramEnd"/>
      <w:r w:rsidRPr="008B7335">
        <w:rPr>
          <w:lang w:val="fr-TN"/>
        </w:rPr>
        <w:t xml:space="preserve"> : ")</w:t>
      </w:r>
    </w:p>
    <w:p w14:paraId="78B8D07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doc.getOrganisme</w:t>
      </w:r>
      <w:proofErr w:type="spellEnd"/>
      <w:proofErr w:type="gramEnd"/>
      <w:r w:rsidRPr="008B7335">
        <w:rPr>
          <w:lang w:val="fr-TN"/>
        </w:rPr>
        <w:t>())</w:t>
      </w:r>
    </w:p>
    <w:p w14:paraId="65237F16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("\n"</w:t>
      </w:r>
      <w:proofErr w:type="gramStart"/>
      <w:r w:rsidRPr="008B7335">
        <w:rPr>
          <w:lang w:val="fr-TN"/>
        </w:rPr>
        <w:t>);</w:t>
      </w:r>
      <w:proofErr w:type="gramEnd"/>
    </w:p>
    <w:p w14:paraId="1DCF5F0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}</w:t>
      </w:r>
    </w:p>
    <w:p w14:paraId="377CBEC5" w14:textId="77777777" w:rsidR="008B7335" w:rsidRPr="008B7335" w:rsidRDefault="008B7335" w:rsidP="008B7335">
      <w:pPr>
        <w:rPr>
          <w:lang w:val="fr-TN"/>
        </w:rPr>
      </w:pPr>
    </w:p>
    <w:p w14:paraId="47AF6CC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doc.getDescription</w:t>
      </w:r>
      <w:proofErr w:type="spellEnd"/>
      <w:proofErr w:type="gramEnd"/>
      <w:r w:rsidRPr="008B7335">
        <w:rPr>
          <w:lang w:val="fr-TN"/>
        </w:rPr>
        <w:t>()</w:t>
      </w:r>
      <w:proofErr w:type="gramStart"/>
      <w:r w:rsidRPr="008B7335">
        <w:rPr>
          <w:lang w:val="fr-TN"/>
        </w:rPr>
        <w:t xml:space="preserve"> !=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>) {</w:t>
      </w:r>
    </w:p>
    <w:p w14:paraId="2FEBCBC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</w:t>
      </w:r>
      <w:proofErr w:type="spellStart"/>
      <w:proofErr w:type="gramStart"/>
      <w:r w:rsidRPr="008B7335">
        <w:rPr>
          <w:lang w:val="fr-TN"/>
        </w:rPr>
        <w:t>reponse.append</w:t>
      </w:r>
      <w:proofErr w:type="spellEnd"/>
      <w:proofErr w:type="gramEnd"/>
      <w:r w:rsidRPr="008B7335">
        <w:rPr>
          <w:lang w:val="fr-TN"/>
        </w:rPr>
        <w:t>(</w:t>
      </w:r>
      <w:proofErr w:type="gramStart"/>
      <w:r w:rsidRPr="008B7335">
        <w:rPr>
          <w:lang w:val="fr-TN"/>
        </w:rPr>
        <w:t>"  Description</w:t>
      </w:r>
      <w:proofErr w:type="gramEnd"/>
      <w:r w:rsidRPr="008B7335">
        <w:rPr>
          <w:lang w:val="fr-TN"/>
        </w:rPr>
        <w:t xml:space="preserve"> : ")</w:t>
      </w:r>
    </w:p>
    <w:p w14:paraId="03F57CD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doc.getDescription</w:t>
      </w:r>
      <w:proofErr w:type="spellEnd"/>
      <w:proofErr w:type="gramEnd"/>
      <w:r w:rsidRPr="008B7335">
        <w:rPr>
          <w:lang w:val="fr-TN"/>
        </w:rPr>
        <w:t>())</w:t>
      </w:r>
    </w:p>
    <w:p w14:paraId="7BC22A8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            </w:t>
      </w:r>
      <w:proofErr w:type="gramStart"/>
      <w:r w:rsidRPr="008B7335">
        <w:rPr>
          <w:lang w:val="fr-TN"/>
        </w:rPr>
        <w:t>.append</w:t>
      </w:r>
      <w:proofErr w:type="gramEnd"/>
      <w:r w:rsidRPr="008B7335">
        <w:rPr>
          <w:lang w:val="fr-TN"/>
        </w:rPr>
        <w:t>("\n"</w:t>
      </w:r>
      <w:proofErr w:type="gramStart"/>
      <w:r w:rsidRPr="008B7335">
        <w:rPr>
          <w:lang w:val="fr-TN"/>
        </w:rPr>
        <w:t>);</w:t>
      </w:r>
      <w:proofErr w:type="gramEnd"/>
    </w:p>
    <w:p w14:paraId="62E562C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}</w:t>
      </w:r>
    </w:p>
    <w:p w14:paraId="150AD332" w14:textId="77777777" w:rsidR="008B7335" w:rsidRPr="008B7335" w:rsidRDefault="008B7335" w:rsidP="008B7335">
      <w:pPr>
        <w:rPr>
          <w:lang w:val="fr-TN"/>
        </w:rPr>
      </w:pPr>
    </w:p>
    <w:p w14:paraId="5B54DE6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spellStart"/>
      <w:proofErr w:type="gramStart"/>
      <w:r w:rsidRPr="008B7335">
        <w:rPr>
          <w:lang w:val="fr-TN"/>
        </w:rPr>
        <w:t>reponse.append</w:t>
      </w:r>
      <w:proofErr w:type="spellEnd"/>
      <w:proofErr w:type="gramEnd"/>
      <w:r w:rsidRPr="008B7335">
        <w:rPr>
          <w:lang w:val="fr-TN"/>
        </w:rPr>
        <w:t>("\n"</w:t>
      </w:r>
      <w:proofErr w:type="gramStart"/>
      <w:r w:rsidRPr="008B7335">
        <w:rPr>
          <w:lang w:val="fr-TN"/>
        </w:rPr>
        <w:t>);</w:t>
      </w:r>
      <w:proofErr w:type="gramEnd"/>
    </w:p>
    <w:p w14:paraId="61E5334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}</w:t>
      </w:r>
    </w:p>
    <w:p w14:paraId="30ED9339" w14:textId="77777777" w:rsidR="008B7335" w:rsidRPr="008B7335" w:rsidRDefault="008B7335" w:rsidP="008B7335">
      <w:pPr>
        <w:rPr>
          <w:lang w:val="fr-TN"/>
        </w:rPr>
      </w:pPr>
    </w:p>
    <w:p w14:paraId="2535B66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reponse.toString</w:t>
      </w:r>
      <w:proofErr w:type="spellEnd"/>
      <w:proofErr w:type="gramEnd"/>
      <w:r w:rsidRPr="008B7335">
        <w:rPr>
          <w:lang w:val="fr-TN"/>
        </w:rPr>
        <w:t>(</w:t>
      </w:r>
      <w:proofErr w:type="gramStart"/>
      <w:r w:rsidRPr="008B7335">
        <w:rPr>
          <w:lang w:val="fr-TN"/>
        </w:rPr>
        <w:t>);</w:t>
      </w:r>
      <w:proofErr w:type="gramEnd"/>
    </w:p>
    <w:p w14:paraId="18A3F00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}</w:t>
      </w:r>
    </w:p>
    <w:p w14:paraId="643B14A0" w14:textId="77777777" w:rsidR="008B7335" w:rsidRPr="008B7335" w:rsidRDefault="008B7335" w:rsidP="008B7335">
      <w:pPr>
        <w:rPr>
          <w:lang w:val="fr-TN"/>
        </w:rPr>
      </w:pPr>
    </w:p>
    <w:p w14:paraId="49933C2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detectTypeInvestissement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>String question) {</w:t>
      </w:r>
    </w:p>
    <w:p w14:paraId="307791F0" w14:textId="77777777" w:rsidR="008B7335" w:rsidRPr="008B7335" w:rsidRDefault="008B7335" w:rsidP="008B7335">
      <w:pPr>
        <w:rPr>
          <w:lang w:val="fr-TN"/>
        </w:rPr>
      </w:pPr>
    </w:p>
    <w:p w14:paraId="762681F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if(</w:t>
      </w:r>
      <w:proofErr w:type="gramEnd"/>
      <w:r w:rsidRPr="008B7335">
        <w:rPr>
          <w:lang w:val="fr-TN"/>
        </w:rPr>
        <w:t xml:space="preserve">question == </w:t>
      </w:r>
      <w:proofErr w:type="spell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 xml:space="preserve">) return </w:t>
      </w:r>
      <w:proofErr w:type="spellStart"/>
      <w:proofErr w:type="gram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>;</w:t>
      </w:r>
      <w:proofErr w:type="gramEnd"/>
    </w:p>
    <w:p w14:paraId="3E55FD5C" w14:textId="77777777" w:rsidR="008B7335" w:rsidRPr="008B7335" w:rsidRDefault="008B7335" w:rsidP="008B7335">
      <w:pPr>
        <w:rPr>
          <w:lang w:val="fr-TN"/>
        </w:rPr>
      </w:pPr>
    </w:p>
    <w:p w14:paraId="03E597A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question</w:t>
      </w:r>
      <w:proofErr w:type="gramEnd"/>
      <w:r w:rsidRPr="008B7335">
        <w:rPr>
          <w:lang w:val="fr-TN"/>
        </w:rPr>
        <w:t xml:space="preserve"> = </w:t>
      </w:r>
      <w:proofErr w:type="spellStart"/>
      <w:proofErr w:type="gramStart"/>
      <w:r w:rsidRPr="008B7335">
        <w:rPr>
          <w:lang w:val="fr-TN"/>
        </w:rPr>
        <w:t>question.toLowerCase</w:t>
      </w:r>
      <w:proofErr w:type="spellEnd"/>
      <w:proofErr w:type="gramEnd"/>
      <w:r w:rsidRPr="008B7335">
        <w:rPr>
          <w:lang w:val="fr-TN"/>
        </w:rPr>
        <w:t>(</w:t>
      </w:r>
      <w:proofErr w:type="gramStart"/>
      <w:r w:rsidRPr="008B7335">
        <w:rPr>
          <w:lang w:val="fr-TN"/>
        </w:rPr>
        <w:t>);</w:t>
      </w:r>
      <w:proofErr w:type="gramEnd"/>
    </w:p>
    <w:p w14:paraId="19F7A45B" w14:textId="77777777" w:rsidR="008B7335" w:rsidRPr="008B7335" w:rsidRDefault="008B7335" w:rsidP="008B7335">
      <w:pPr>
        <w:rPr>
          <w:lang w:val="fr-TN"/>
        </w:rPr>
      </w:pPr>
    </w:p>
    <w:p w14:paraId="4C6903D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 xml:space="preserve">("créer") &amp;&amp; 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>("société"))</w:t>
      </w:r>
    </w:p>
    <w:p w14:paraId="73C5EFB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"CREATION_SOCIETE</w:t>
      </w:r>
      <w:proofErr w:type="gramStart"/>
      <w:r w:rsidRPr="008B7335">
        <w:rPr>
          <w:lang w:val="fr-TN"/>
        </w:rPr>
        <w:t>";</w:t>
      </w:r>
      <w:proofErr w:type="gramEnd"/>
    </w:p>
    <w:p w14:paraId="0B8AA67D" w14:textId="77777777" w:rsidR="008B7335" w:rsidRPr="008B7335" w:rsidRDefault="008B7335" w:rsidP="008B7335">
      <w:pPr>
        <w:rPr>
          <w:lang w:val="fr-TN"/>
        </w:rPr>
      </w:pPr>
    </w:p>
    <w:p w14:paraId="6121BCE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>("startup"))</w:t>
      </w:r>
    </w:p>
    <w:p w14:paraId="6658222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"INVESTISSEMENT_STARTUP</w:t>
      </w:r>
      <w:proofErr w:type="gramStart"/>
      <w:r w:rsidRPr="008B7335">
        <w:rPr>
          <w:lang w:val="fr-TN"/>
        </w:rPr>
        <w:t>";</w:t>
      </w:r>
      <w:proofErr w:type="gramEnd"/>
    </w:p>
    <w:p w14:paraId="5E22721A" w14:textId="77777777" w:rsidR="008B7335" w:rsidRPr="008B7335" w:rsidRDefault="008B7335" w:rsidP="008B7335">
      <w:pPr>
        <w:rPr>
          <w:lang w:val="fr-TN"/>
        </w:rPr>
      </w:pPr>
    </w:p>
    <w:p w14:paraId="6A80440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 xml:space="preserve">("acheter") || 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>("parts"))</w:t>
      </w:r>
    </w:p>
    <w:p w14:paraId="55BED90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"ACHAT_PARTS</w:t>
      </w:r>
      <w:proofErr w:type="gramStart"/>
      <w:r w:rsidRPr="008B7335">
        <w:rPr>
          <w:lang w:val="fr-TN"/>
        </w:rPr>
        <w:t>";</w:t>
      </w:r>
      <w:proofErr w:type="gramEnd"/>
    </w:p>
    <w:p w14:paraId="15988729" w14:textId="77777777" w:rsidR="008B7335" w:rsidRPr="008B7335" w:rsidRDefault="008B7335" w:rsidP="008B7335">
      <w:pPr>
        <w:rPr>
          <w:lang w:val="fr-TN"/>
        </w:rPr>
      </w:pPr>
    </w:p>
    <w:p w14:paraId="1785EA6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>("filiale"))</w:t>
      </w:r>
    </w:p>
    <w:p w14:paraId="077EB90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"CREATION_FILIALE</w:t>
      </w:r>
      <w:proofErr w:type="gramStart"/>
      <w:r w:rsidRPr="008B7335">
        <w:rPr>
          <w:lang w:val="fr-TN"/>
        </w:rPr>
        <w:t>";</w:t>
      </w:r>
      <w:proofErr w:type="gramEnd"/>
    </w:p>
    <w:p w14:paraId="238D1730" w14:textId="77777777" w:rsidR="008B7335" w:rsidRPr="008B7335" w:rsidRDefault="008B7335" w:rsidP="008B7335">
      <w:pPr>
        <w:rPr>
          <w:lang w:val="fr-TN"/>
        </w:rPr>
      </w:pPr>
    </w:p>
    <w:p w14:paraId="76BF578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if</w:t>
      </w:r>
      <w:proofErr w:type="gramEnd"/>
      <w:r w:rsidRPr="008B7335">
        <w:rPr>
          <w:lang w:val="fr-TN"/>
        </w:rPr>
        <w:t>(</w:t>
      </w:r>
      <w:proofErr w:type="spellStart"/>
      <w:proofErr w:type="gramStart"/>
      <w:r w:rsidRPr="008B7335">
        <w:rPr>
          <w:lang w:val="fr-TN"/>
        </w:rPr>
        <w:t>question.contains</w:t>
      </w:r>
      <w:proofErr w:type="spellEnd"/>
      <w:proofErr w:type="gramEnd"/>
      <w:r w:rsidRPr="008B7335">
        <w:rPr>
          <w:lang w:val="fr-TN"/>
        </w:rPr>
        <w:t>("projet"))</w:t>
      </w:r>
    </w:p>
    <w:p w14:paraId="258D3CF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"INVESTISSEMENT_PROJET</w:t>
      </w:r>
      <w:proofErr w:type="gramStart"/>
      <w:r w:rsidRPr="008B7335">
        <w:rPr>
          <w:lang w:val="fr-TN"/>
        </w:rPr>
        <w:t>";</w:t>
      </w:r>
      <w:proofErr w:type="gramEnd"/>
    </w:p>
    <w:p w14:paraId="3667C93C" w14:textId="77777777" w:rsidR="008B7335" w:rsidRPr="008B7335" w:rsidRDefault="008B7335" w:rsidP="008B7335">
      <w:pPr>
        <w:rPr>
          <w:lang w:val="fr-TN"/>
        </w:rPr>
      </w:pPr>
    </w:p>
    <w:p w14:paraId="469FDAE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null</w:t>
      </w:r>
      <w:proofErr w:type="spellEnd"/>
      <w:r w:rsidRPr="008B7335">
        <w:rPr>
          <w:lang w:val="fr-TN"/>
        </w:rPr>
        <w:t>;</w:t>
      </w:r>
      <w:proofErr w:type="gramEnd"/>
    </w:p>
    <w:p w14:paraId="7D9E0DD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}</w:t>
      </w:r>
    </w:p>
    <w:p w14:paraId="33869C5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</w:p>
    <w:p w14:paraId="4E29AE4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2265F3AE">
          <v:rect id="_x0000_i1313" style="width:0;height:1.5pt" o:hralign="center" o:hrstd="t" o:hr="t" fillcolor="#a0a0a0" stroked="f"/>
        </w:pict>
      </w:r>
    </w:p>
    <w:p w14:paraId="300F6B07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4️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Controller sans DTO</w:t>
      </w:r>
    </w:p>
    <w:p w14:paraId="5A89BCD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Option 1 (RECOMMANDÉ) → utiliser @RequestParam</w:t>
      </w:r>
    </w:p>
    <w:p w14:paraId="711E6104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org.springframework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beans.factory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annotation.Autowired</w:t>
      </w:r>
      <w:proofErr w:type="spellEnd"/>
      <w:proofErr w:type="gramEnd"/>
      <w:r w:rsidRPr="008B7335">
        <w:rPr>
          <w:lang w:val="fr-TN"/>
        </w:rPr>
        <w:t>;</w:t>
      </w:r>
    </w:p>
    <w:p w14:paraId="357CB949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import</w:t>
      </w:r>
      <w:proofErr w:type="gram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org.springframework.web.bind</w:t>
      </w:r>
      <w:proofErr w:type="gramEnd"/>
      <w:r w:rsidRPr="008B7335">
        <w:rPr>
          <w:lang w:val="fr-TN"/>
        </w:rPr>
        <w:t>.</w:t>
      </w:r>
      <w:proofErr w:type="gramStart"/>
      <w:r w:rsidRPr="008B7335">
        <w:rPr>
          <w:lang w:val="fr-TN"/>
        </w:rPr>
        <w:t>annotation</w:t>
      </w:r>
      <w:proofErr w:type="spellEnd"/>
      <w:r w:rsidRPr="008B7335">
        <w:rPr>
          <w:lang w:val="fr-TN"/>
        </w:rPr>
        <w:t>.*</w:t>
      </w:r>
      <w:proofErr w:type="gramEnd"/>
      <w:r w:rsidRPr="008B7335">
        <w:rPr>
          <w:lang w:val="fr-TN"/>
        </w:rPr>
        <w:t>;</w:t>
      </w:r>
    </w:p>
    <w:p w14:paraId="0CDCEF7A" w14:textId="77777777" w:rsidR="008B7335" w:rsidRPr="008B7335" w:rsidRDefault="008B7335" w:rsidP="008B7335">
      <w:pPr>
        <w:rPr>
          <w:lang w:val="fr-TN"/>
        </w:rPr>
      </w:pPr>
    </w:p>
    <w:p w14:paraId="12DBD98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@RestController</w:t>
      </w:r>
    </w:p>
    <w:p w14:paraId="1734474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@RequestMapping("/api/agent")</w:t>
      </w:r>
    </w:p>
    <w:p w14:paraId="4B9FAD6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</w:t>
      </w:r>
      <w:proofErr w:type="gramStart"/>
      <w:r w:rsidRPr="008B7335">
        <w:rPr>
          <w:lang w:val="fr-TN"/>
        </w:rPr>
        <w:t>CrossOrigin(</w:t>
      </w:r>
      <w:proofErr w:type="gramEnd"/>
      <w:r w:rsidRPr="008B7335">
        <w:rPr>
          <w:lang w:val="fr-TN"/>
        </w:rPr>
        <w:t>"*")</w:t>
      </w:r>
    </w:p>
    <w:p w14:paraId="47CC7294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class </w:t>
      </w:r>
      <w:proofErr w:type="spellStart"/>
      <w:r w:rsidRPr="008B7335">
        <w:rPr>
          <w:lang w:val="fr-TN"/>
        </w:rPr>
        <w:t>AgentController</w:t>
      </w:r>
      <w:proofErr w:type="spellEnd"/>
      <w:r w:rsidRPr="008B7335">
        <w:rPr>
          <w:lang w:val="fr-TN"/>
        </w:rPr>
        <w:t xml:space="preserve"> {</w:t>
      </w:r>
    </w:p>
    <w:p w14:paraId="09548504" w14:textId="77777777" w:rsidR="008B7335" w:rsidRPr="008B7335" w:rsidRDefault="008B7335" w:rsidP="008B7335">
      <w:pPr>
        <w:rPr>
          <w:lang w:val="fr-TN"/>
        </w:rPr>
      </w:pPr>
    </w:p>
    <w:p w14:paraId="0A7F977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@Autowired</w:t>
      </w:r>
    </w:p>
    <w:p w14:paraId="5BE3504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spellStart"/>
      <w:proofErr w:type="gramStart"/>
      <w:r w:rsidRPr="008B7335">
        <w:rPr>
          <w:lang w:val="fr-TN"/>
        </w:rPr>
        <w:t>private</w:t>
      </w:r>
      <w:proofErr w:type="spellEnd"/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AgentAIService</w:t>
      </w:r>
      <w:proofErr w:type="spellEnd"/>
      <w:r w:rsidRPr="008B7335">
        <w:rPr>
          <w:lang w:val="fr-TN"/>
        </w:rPr>
        <w:t xml:space="preserve"> </w:t>
      </w:r>
      <w:proofErr w:type="spellStart"/>
      <w:proofErr w:type="gramStart"/>
      <w:r w:rsidRPr="008B7335">
        <w:rPr>
          <w:lang w:val="fr-TN"/>
        </w:rPr>
        <w:t>agentService</w:t>
      </w:r>
      <w:proofErr w:type="spellEnd"/>
      <w:r w:rsidRPr="008B7335">
        <w:rPr>
          <w:lang w:val="fr-TN"/>
        </w:rPr>
        <w:t>;</w:t>
      </w:r>
      <w:proofErr w:type="gramEnd"/>
    </w:p>
    <w:p w14:paraId="3A8AB025" w14:textId="77777777" w:rsidR="008B7335" w:rsidRPr="008B7335" w:rsidRDefault="008B7335" w:rsidP="008B7335">
      <w:pPr>
        <w:rPr>
          <w:lang w:val="fr-TN"/>
        </w:rPr>
      </w:pPr>
    </w:p>
    <w:p w14:paraId="75944FC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@GetMapping("/question")</w:t>
      </w:r>
    </w:p>
    <w:p w14:paraId="55C6A64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poserQuestion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>@RequestParam String question) {</w:t>
      </w:r>
    </w:p>
    <w:p w14:paraId="40E57876" w14:textId="77777777" w:rsidR="008B7335" w:rsidRPr="008B7335" w:rsidRDefault="008B7335" w:rsidP="008B7335">
      <w:pPr>
        <w:rPr>
          <w:lang w:val="fr-TN"/>
        </w:rPr>
      </w:pPr>
    </w:p>
    <w:p w14:paraId="3E4B271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lastRenderedPageBreak/>
        <w:t xml:space="preserve">    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agentService.repondreQuestion</w:t>
      </w:r>
      <w:proofErr w:type="spellEnd"/>
      <w:r w:rsidRPr="008B7335">
        <w:rPr>
          <w:lang w:val="fr-TN"/>
        </w:rPr>
        <w:t>(question</w:t>
      </w:r>
      <w:proofErr w:type="gramStart"/>
      <w:r w:rsidRPr="008B7335">
        <w:rPr>
          <w:lang w:val="fr-TN"/>
        </w:rPr>
        <w:t>);</w:t>
      </w:r>
      <w:proofErr w:type="gramEnd"/>
    </w:p>
    <w:p w14:paraId="6426E66E" w14:textId="77777777" w:rsidR="008B7335" w:rsidRPr="008B7335" w:rsidRDefault="008B7335" w:rsidP="008B7335">
      <w:pPr>
        <w:rPr>
          <w:lang w:val="fr-TN"/>
        </w:rPr>
      </w:pPr>
    </w:p>
    <w:p w14:paraId="436304B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}</w:t>
      </w:r>
    </w:p>
    <w:p w14:paraId="48B7E85F" w14:textId="77777777" w:rsidR="008B7335" w:rsidRPr="008B7335" w:rsidRDefault="008B7335" w:rsidP="008B7335">
      <w:pPr>
        <w:rPr>
          <w:lang w:val="fr-TN"/>
        </w:rPr>
      </w:pPr>
    </w:p>
    <w:p w14:paraId="525A57D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</w:p>
    <w:p w14:paraId="6EE85F9E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3C421F72">
          <v:rect id="_x0000_i1314" style="width:0;height:1.5pt" o:hralign="center" o:hrstd="t" o:hr="t" fillcolor="#a0a0a0" stroked="f"/>
        </w:pict>
      </w:r>
    </w:p>
    <w:p w14:paraId="63A9170C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5️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Exemple appel depuis navigateur</w:t>
      </w:r>
    </w:p>
    <w:p w14:paraId="68E621D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http://localhost:8080/api/agent/question?question=Quels documents pour créer une société</w:t>
      </w:r>
    </w:p>
    <w:p w14:paraId="5FAE1AD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4FBD2BF5">
          <v:rect id="_x0000_i1315" style="width:0;height:1.5pt" o:hralign="center" o:hrstd="t" o:hr="t" fillcolor="#a0a0a0" stroked="f"/>
        </w:pict>
      </w:r>
    </w:p>
    <w:p w14:paraId="35477D3F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6️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Exemple appel depuis Angular</w:t>
      </w:r>
    </w:p>
    <w:p w14:paraId="129CB201" w14:textId="77777777" w:rsidR="008B7335" w:rsidRPr="008B7335" w:rsidRDefault="008B7335" w:rsidP="008B7335">
      <w:pPr>
        <w:rPr>
          <w:lang w:val="fr-TN"/>
        </w:rPr>
      </w:pPr>
      <w:proofErr w:type="spellStart"/>
      <w:proofErr w:type="gramStart"/>
      <w:r w:rsidRPr="008B7335">
        <w:rPr>
          <w:lang w:val="fr-TN"/>
        </w:rPr>
        <w:t>this.http.get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>"http://localhost:8080/api/agent/question", {</w:t>
      </w:r>
    </w:p>
    <w:p w14:paraId="20659B3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</w:t>
      </w:r>
      <w:proofErr w:type="gramStart"/>
      <w:r w:rsidRPr="008B7335">
        <w:rPr>
          <w:lang w:val="fr-TN"/>
        </w:rPr>
        <w:t>params:</w:t>
      </w:r>
      <w:proofErr w:type="gramEnd"/>
      <w:r w:rsidRPr="008B7335">
        <w:rPr>
          <w:lang w:val="fr-TN"/>
        </w:rPr>
        <w:t xml:space="preserve"> </w:t>
      </w:r>
      <w:proofErr w:type="gramStart"/>
      <w:r w:rsidRPr="008B7335">
        <w:rPr>
          <w:lang w:val="fr-TN"/>
        </w:rPr>
        <w:t>{ question</w:t>
      </w:r>
      <w:proofErr w:type="gramEnd"/>
      <w:r w:rsidRPr="008B7335">
        <w:rPr>
          <w:lang w:val="fr-TN"/>
        </w:rPr>
        <w:t>: "créer société en Tunisie</w:t>
      </w:r>
      <w:proofErr w:type="gramStart"/>
      <w:r w:rsidRPr="008B7335">
        <w:rPr>
          <w:lang w:val="fr-TN"/>
        </w:rPr>
        <w:t>" }</w:t>
      </w:r>
      <w:proofErr w:type="gramEnd"/>
      <w:r w:rsidRPr="008B7335">
        <w:rPr>
          <w:lang w:val="fr-TN"/>
        </w:rPr>
        <w:t>,</w:t>
      </w:r>
    </w:p>
    <w:p w14:paraId="7500786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</w:t>
      </w:r>
      <w:proofErr w:type="spellStart"/>
      <w:proofErr w:type="gramStart"/>
      <w:r w:rsidRPr="008B7335">
        <w:rPr>
          <w:lang w:val="fr-TN"/>
        </w:rPr>
        <w:t>responseType</w:t>
      </w:r>
      <w:proofErr w:type="spellEnd"/>
      <w:r w:rsidRPr="008B7335">
        <w:rPr>
          <w:lang w:val="fr-TN"/>
        </w:rPr>
        <w:t>:</w:t>
      </w:r>
      <w:proofErr w:type="gramEnd"/>
      <w:r w:rsidRPr="008B7335">
        <w:rPr>
          <w:lang w:val="fr-TN"/>
        </w:rPr>
        <w:t xml:space="preserve"> '</w:t>
      </w:r>
      <w:proofErr w:type="spellStart"/>
      <w:r w:rsidRPr="008B7335">
        <w:rPr>
          <w:lang w:val="fr-TN"/>
        </w:rPr>
        <w:t>text</w:t>
      </w:r>
      <w:proofErr w:type="spellEnd"/>
      <w:r w:rsidRPr="008B7335">
        <w:rPr>
          <w:lang w:val="fr-TN"/>
        </w:rPr>
        <w:t>'</w:t>
      </w:r>
    </w:p>
    <w:p w14:paraId="2E18D99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  <w:proofErr w:type="gramStart"/>
      <w:r w:rsidRPr="008B7335">
        <w:rPr>
          <w:lang w:val="fr-TN"/>
        </w:rPr>
        <w:t>).</w:t>
      </w:r>
      <w:proofErr w:type="spellStart"/>
      <w:r w:rsidRPr="008B7335">
        <w:rPr>
          <w:lang w:val="fr-TN"/>
        </w:rPr>
        <w:t>subscribe</w:t>
      </w:r>
      <w:proofErr w:type="spellEnd"/>
      <w:proofErr w:type="gramEnd"/>
      <w:r w:rsidRPr="008B7335">
        <w:rPr>
          <w:lang w:val="fr-TN"/>
        </w:rPr>
        <w:t>(</w:t>
      </w:r>
      <w:proofErr w:type="spellStart"/>
      <w:r w:rsidRPr="008B7335">
        <w:rPr>
          <w:lang w:val="fr-TN"/>
        </w:rPr>
        <w:t>res</w:t>
      </w:r>
      <w:proofErr w:type="spellEnd"/>
      <w:r w:rsidRPr="008B7335">
        <w:rPr>
          <w:lang w:val="fr-TN"/>
        </w:rPr>
        <w:t xml:space="preserve"> =&gt; {</w:t>
      </w:r>
    </w:p>
    <w:p w14:paraId="0A5F8624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console.log(</w:t>
      </w:r>
      <w:proofErr w:type="spellStart"/>
      <w:r w:rsidRPr="008B7335">
        <w:rPr>
          <w:lang w:val="fr-TN"/>
        </w:rPr>
        <w:t>res</w:t>
      </w:r>
      <w:proofErr w:type="spellEnd"/>
      <w:proofErr w:type="gramStart"/>
      <w:r w:rsidRPr="008B7335">
        <w:rPr>
          <w:lang w:val="fr-TN"/>
        </w:rPr>
        <w:t>);</w:t>
      </w:r>
      <w:proofErr w:type="gramEnd"/>
    </w:p>
    <w:p w14:paraId="0DA9CD3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});</w:t>
      </w:r>
    </w:p>
    <w:p w14:paraId="4632DBB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274C4426">
          <v:rect id="_x0000_i1316" style="width:0;height:1.5pt" o:hralign="center" o:hrstd="t" o:hr="t" fillcolor="#a0a0a0" stroked="f"/>
        </w:pict>
      </w:r>
    </w:p>
    <w:p w14:paraId="282518A3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7️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Alternative POST sans DTO</w:t>
      </w:r>
    </w:p>
    <w:p w14:paraId="322EEE6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@PostMapping("/question")</w:t>
      </w:r>
    </w:p>
    <w:p w14:paraId="4D7D6A78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public</w:t>
      </w:r>
      <w:proofErr w:type="gramEnd"/>
      <w:r w:rsidRPr="008B7335">
        <w:rPr>
          <w:lang w:val="fr-TN"/>
        </w:rPr>
        <w:t xml:space="preserve"> String </w:t>
      </w:r>
      <w:proofErr w:type="spellStart"/>
      <w:proofErr w:type="gramStart"/>
      <w:r w:rsidRPr="008B7335">
        <w:rPr>
          <w:lang w:val="fr-TN"/>
        </w:rPr>
        <w:t>poserQuestion</w:t>
      </w:r>
      <w:proofErr w:type="spellEnd"/>
      <w:r w:rsidRPr="008B7335">
        <w:rPr>
          <w:lang w:val="fr-TN"/>
        </w:rPr>
        <w:t>(</w:t>
      </w:r>
      <w:proofErr w:type="gramEnd"/>
      <w:r w:rsidRPr="008B7335">
        <w:rPr>
          <w:lang w:val="fr-TN"/>
        </w:rPr>
        <w:t>@RequestBody String question) {</w:t>
      </w:r>
    </w:p>
    <w:p w14:paraId="5F6A5123" w14:textId="77777777" w:rsidR="008B7335" w:rsidRPr="008B7335" w:rsidRDefault="008B7335" w:rsidP="008B7335">
      <w:pPr>
        <w:rPr>
          <w:lang w:val="fr-TN"/>
        </w:rPr>
      </w:pPr>
    </w:p>
    <w:p w14:paraId="0CB799D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 xml:space="preserve">    </w:t>
      </w:r>
      <w:proofErr w:type="gramStart"/>
      <w:r w:rsidRPr="008B7335">
        <w:rPr>
          <w:lang w:val="fr-TN"/>
        </w:rPr>
        <w:t>return</w:t>
      </w:r>
      <w:proofErr w:type="gramEnd"/>
      <w:r w:rsidRPr="008B7335">
        <w:rPr>
          <w:lang w:val="fr-TN"/>
        </w:rPr>
        <w:t xml:space="preserve"> </w:t>
      </w:r>
      <w:proofErr w:type="spellStart"/>
      <w:r w:rsidRPr="008B7335">
        <w:rPr>
          <w:lang w:val="fr-TN"/>
        </w:rPr>
        <w:t>agentService.repondreQuestion</w:t>
      </w:r>
      <w:proofErr w:type="spellEnd"/>
      <w:r w:rsidRPr="008B7335">
        <w:rPr>
          <w:lang w:val="fr-TN"/>
        </w:rPr>
        <w:t>(question</w:t>
      </w:r>
      <w:proofErr w:type="gramStart"/>
      <w:r w:rsidRPr="008B7335">
        <w:rPr>
          <w:lang w:val="fr-TN"/>
        </w:rPr>
        <w:t>);</w:t>
      </w:r>
      <w:proofErr w:type="gramEnd"/>
    </w:p>
    <w:p w14:paraId="7A966735" w14:textId="77777777" w:rsidR="008B7335" w:rsidRPr="008B7335" w:rsidRDefault="008B7335" w:rsidP="008B7335">
      <w:pPr>
        <w:rPr>
          <w:lang w:val="fr-TN"/>
        </w:rPr>
      </w:pPr>
    </w:p>
    <w:p w14:paraId="770257B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}</w:t>
      </w:r>
    </w:p>
    <w:p w14:paraId="2FECAE5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Body :</w:t>
      </w:r>
    </w:p>
    <w:p w14:paraId="25E876B4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créer</w:t>
      </w:r>
      <w:proofErr w:type="gramEnd"/>
      <w:r w:rsidRPr="008B7335">
        <w:rPr>
          <w:lang w:val="fr-TN"/>
        </w:rPr>
        <w:t xml:space="preserve"> société en </w:t>
      </w:r>
      <w:proofErr w:type="spellStart"/>
      <w:r w:rsidRPr="008B7335">
        <w:rPr>
          <w:lang w:val="fr-TN"/>
        </w:rPr>
        <w:t>tunisie</w:t>
      </w:r>
      <w:proofErr w:type="spellEnd"/>
    </w:p>
    <w:p w14:paraId="621E94F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33DF4018">
          <v:rect id="_x0000_i1317" style="width:0;height:1.5pt" o:hralign="center" o:hrstd="t" o:hr="t" fillcolor="#a0a0a0" stroked="f"/>
        </w:pict>
      </w:r>
    </w:p>
    <w:p w14:paraId="4A4646DC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lastRenderedPageBreak/>
        <w:t>8️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Structure finale projet</w:t>
      </w:r>
    </w:p>
    <w:p w14:paraId="0519526C" w14:textId="77777777" w:rsidR="008B7335" w:rsidRPr="008B7335" w:rsidRDefault="008B7335" w:rsidP="008B7335">
      <w:pPr>
        <w:rPr>
          <w:lang w:val="fr-TN"/>
        </w:rPr>
      </w:pPr>
      <w:proofErr w:type="spellStart"/>
      <w:proofErr w:type="gramStart"/>
      <w:r w:rsidRPr="008B7335">
        <w:rPr>
          <w:lang w:val="fr-TN"/>
        </w:rPr>
        <w:t>entity</w:t>
      </w:r>
      <w:proofErr w:type="spellEnd"/>
      <w:proofErr w:type="gramEnd"/>
      <w:r w:rsidRPr="008B7335">
        <w:rPr>
          <w:lang w:val="fr-TN"/>
        </w:rPr>
        <w:t>/</w:t>
      </w:r>
    </w:p>
    <w:p w14:paraId="377BAD4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DocumentJuridique.java</w:t>
      </w:r>
    </w:p>
    <w:p w14:paraId="1EB492C2" w14:textId="77777777" w:rsidR="008B7335" w:rsidRPr="008B7335" w:rsidRDefault="008B7335" w:rsidP="008B7335">
      <w:pPr>
        <w:rPr>
          <w:lang w:val="fr-TN"/>
        </w:rPr>
      </w:pPr>
    </w:p>
    <w:p w14:paraId="106ED4E7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repository</w:t>
      </w:r>
      <w:proofErr w:type="gramEnd"/>
      <w:r w:rsidRPr="008B7335">
        <w:rPr>
          <w:lang w:val="fr-TN"/>
        </w:rPr>
        <w:t>/</w:t>
      </w:r>
    </w:p>
    <w:p w14:paraId="06EA4CC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DocumentRepository.java</w:t>
      </w:r>
    </w:p>
    <w:p w14:paraId="6590443C" w14:textId="77777777" w:rsidR="008B7335" w:rsidRPr="008B7335" w:rsidRDefault="008B7335" w:rsidP="008B7335">
      <w:pPr>
        <w:rPr>
          <w:lang w:val="fr-TN"/>
        </w:rPr>
      </w:pPr>
    </w:p>
    <w:p w14:paraId="6A9698BF" w14:textId="77777777" w:rsidR="008B7335" w:rsidRPr="008B7335" w:rsidRDefault="008B7335" w:rsidP="008B7335">
      <w:pPr>
        <w:rPr>
          <w:lang w:val="fr-TN"/>
        </w:rPr>
      </w:pPr>
      <w:proofErr w:type="gramStart"/>
      <w:r w:rsidRPr="008B7335">
        <w:rPr>
          <w:lang w:val="fr-TN"/>
        </w:rPr>
        <w:t>service</w:t>
      </w:r>
      <w:proofErr w:type="gramEnd"/>
      <w:r w:rsidRPr="008B7335">
        <w:rPr>
          <w:lang w:val="fr-TN"/>
        </w:rPr>
        <w:t>/</w:t>
      </w:r>
    </w:p>
    <w:p w14:paraId="2E6EC742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AgentAIService.java</w:t>
      </w:r>
    </w:p>
    <w:p w14:paraId="6ADEE9B8" w14:textId="77777777" w:rsidR="008B7335" w:rsidRPr="008B7335" w:rsidRDefault="008B7335" w:rsidP="008B7335">
      <w:pPr>
        <w:rPr>
          <w:lang w:val="fr-TN"/>
        </w:rPr>
      </w:pPr>
    </w:p>
    <w:p w14:paraId="04B92146" w14:textId="77777777" w:rsidR="008B7335" w:rsidRPr="008B7335" w:rsidRDefault="008B7335" w:rsidP="008B7335">
      <w:pPr>
        <w:rPr>
          <w:lang w:val="fr-TN"/>
        </w:rPr>
      </w:pPr>
      <w:proofErr w:type="spellStart"/>
      <w:proofErr w:type="gramStart"/>
      <w:r w:rsidRPr="008B7335">
        <w:rPr>
          <w:lang w:val="fr-TN"/>
        </w:rPr>
        <w:t>controller</w:t>
      </w:r>
      <w:proofErr w:type="spellEnd"/>
      <w:proofErr w:type="gramEnd"/>
      <w:r w:rsidRPr="008B7335">
        <w:rPr>
          <w:lang w:val="fr-TN"/>
        </w:rPr>
        <w:t>/</w:t>
      </w:r>
    </w:p>
    <w:p w14:paraId="4D3E1D6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AgentController.java</w:t>
      </w:r>
    </w:p>
    <w:p w14:paraId="62FB8B6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16AAADD7">
          <v:rect id="_x0000_i1318" style="width:0;height:1.5pt" o:hralign="center" o:hrstd="t" o:hr="t" fillcolor="#a0a0a0" stroked="f"/>
        </w:pict>
      </w:r>
    </w:p>
    <w:p w14:paraId="671FE015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>9️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Résultat final</w:t>
      </w:r>
    </w:p>
    <w:p w14:paraId="4CE47486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Utilisateur :</w:t>
      </w:r>
    </w:p>
    <w:p w14:paraId="73570BE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GET /api/agent/</w:t>
      </w:r>
      <w:proofErr w:type="spellStart"/>
      <w:proofErr w:type="gramStart"/>
      <w:r w:rsidRPr="008B7335">
        <w:rPr>
          <w:lang w:val="fr-TN"/>
        </w:rPr>
        <w:t>question?</w:t>
      </w:r>
      <w:proofErr w:type="gramEnd"/>
      <w:r w:rsidRPr="008B7335">
        <w:rPr>
          <w:lang w:val="fr-TN"/>
        </w:rPr>
        <w:t>question</w:t>
      </w:r>
      <w:proofErr w:type="spellEnd"/>
      <w:r w:rsidRPr="008B7335">
        <w:rPr>
          <w:lang w:val="fr-TN"/>
        </w:rPr>
        <w:t>=startup</w:t>
      </w:r>
    </w:p>
    <w:p w14:paraId="6D71555E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Agent :</w:t>
      </w:r>
    </w:p>
    <w:p w14:paraId="2FE4E21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Documents nécessaires pour INVESTISSEMENT_STARTUP :</w:t>
      </w:r>
    </w:p>
    <w:p w14:paraId="7AC1AE2B" w14:textId="77777777" w:rsidR="008B7335" w:rsidRPr="008B7335" w:rsidRDefault="008B7335" w:rsidP="008B7335">
      <w:pPr>
        <w:rPr>
          <w:lang w:val="fr-TN"/>
        </w:rPr>
      </w:pPr>
    </w:p>
    <w:p w14:paraId="73439B7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- Passeport</w:t>
      </w:r>
    </w:p>
    <w:p w14:paraId="03AFD0D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- Attestation bancaire</w:t>
      </w:r>
    </w:p>
    <w:p w14:paraId="0AEA986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- Contrat investissement</w:t>
      </w:r>
    </w:p>
    <w:p w14:paraId="64E55CE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2CDBD1C5">
          <v:rect id="_x0000_i1319" style="width:0;height:1.5pt" o:hralign="center" o:hrstd="t" o:hr="t" fillcolor="#a0a0a0" stroked="f"/>
        </w:pict>
      </w:r>
    </w:p>
    <w:p w14:paraId="4E2A715F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🔟</w:t>
      </w:r>
      <w:r w:rsidRPr="008B7335">
        <w:rPr>
          <w:b/>
          <w:bCs/>
          <w:lang w:val="fr-TN"/>
        </w:rPr>
        <w:t xml:space="preserve"> Si vous voulez, je peux aussi ajouter :</w:t>
      </w:r>
    </w:p>
    <w:p w14:paraId="4D4C26B9" w14:textId="77777777" w:rsidR="008B7335" w:rsidRPr="008B7335" w:rsidRDefault="008B7335" w:rsidP="008B7335">
      <w:pPr>
        <w:numPr>
          <w:ilvl w:val="0"/>
          <w:numId w:val="3"/>
        </w:numPr>
        <w:rPr>
          <w:lang w:val="fr-TN"/>
        </w:rPr>
      </w:pPr>
      <w:proofErr w:type="gramStart"/>
      <w:r w:rsidRPr="008B7335">
        <w:rPr>
          <w:lang w:val="fr-TN"/>
        </w:rPr>
        <w:t>compréhension</w:t>
      </w:r>
      <w:proofErr w:type="gramEnd"/>
      <w:r w:rsidRPr="008B7335">
        <w:rPr>
          <w:lang w:val="fr-TN"/>
        </w:rPr>
        <w:t xml:space="preserve"> intelligente avec </w:t>
      </w:r>
      <w:proofErr w:type="spellStart"/>
      <w:r w:rsidRPr="008B7335">
        <w:rPr>
          <w:lang w:val="fr-TN"/>
        </w:rPr>
        <w:t>OpenAI</w:t>
      </w:r>
      <w:proofErr w:type="spellEnd"/>
    </w:p>
    <w:p w14:paraId="7D765F8B" w14:textId="77777777" w:rsidR="008B7335" w:rsidRPr="008B7335" w:rsidRDefault="008B7335" w:rsidP="008B7335">
      <w:pPr>
        <w:numPr>
          <w:ilvl w:val="0"/>
          <w:numId w:val="3"/>
        </w:numPr>
        <w:rPr>
          <w:lang w:val="fr-TN"/>
        </w:rPr>
      </w:pPr>
      <w:proofErr w:type="spellStart"/>
      <w:proofErr w:type="gramStart"/>
      <w:r w:rsidRPr="008B7335">
        <w:rPr>
          <w:lang w:val="fr-TN"/>
        </w:rPr>
        <w:t>chatbot</w:t>
      </w:r>
      <w:proofErr w:type="spellEnd"/>
      <w:proofErr w:type="gramEnd"/>
      <w:r w:rsidRPr="008B7335">
        <w:rPr>
          <w:lang w:val="fr-TN"/>
        </w:rPr>
        <w:t xml:space="preserve"> complet</w:t>
      </w:r>
    </w:p>
    <w:p w14:paraId="413C5D9E" w14:textId="77777777" w:rsidR="008B7335" w:rsidRPr="008B7335" w:rsidRDefault="008B7335" w:rsidP="008B7335">
      <w:pPr>
        <w:numPr>
          <w:ilvl w:val="0"/>
          <w:numId w:val="3"/>
        </w:numPr>
        <w:rPr>
          <w:lang w:val="fr-TN"/>
        </w:rPr>
      </w:pPr>
      <w:proofErr w:type="gramStart"/>
      <w:r w:rsidRPr="008B7335">
        <w:rPr>
          <w:lang w:val="fr-TN"/>
        </w:rPr>
        <w:t>ou</w:t>
      </w:r>
      <w:proofErr w:type="gramEnd"/>
      <w:r w:rsidRPr="008B7335">
        <w:rPr>
          <w:lang w:val="fr-TN"/>
        </w:rPr>
        <w:t xml:space="preserve"> agent multi-langue (FR / AR / EN)</w:t>
      </w:r>
    </w:p>
    <w:p w14:paraId="4D140EBA" w14:textId="01EFEF35" w:rsidR="008B7335" w:rsidRPr="008B7335" w:rsidRDefault="008B7335" w:rsidP="008B7335">
      <w:pPr>
        <w:rPr>
          <w:rFonts w:ascii="Segoe UI Emoji" w:hAnsi="Segoe UI Emoji" w:cs="Segoe UI Emoji"/>
          <w:b/>
          <w:bCs/>
          <w:color w:val="EE0000"/>
          <w:sz w:val="28"/>
          <w:szCs w:val="28"/>
          <w:lang w:val="fr-TN"/>
        </w:rPr>
      </w:pPr>
      <w:r w:rsidRPr="008B7335">
        <w:rPr>
          <w:rFonts w:ascii="Segoe UI Emoji" w:hAnsi="Segoe UI Emoji" w:cs="Segoe UI Emoji"/>
          <w:b/>
          <w:bCs/>
          <w:color w:val="EE0000"/>
          <w:sz w:val="28"/>
          <w:szCs w:val="28"/>
          <w:lang w:val="fr-TN"/>
        </w:rPr>
        <w:lastRenderedPageBreak/>
        <w:t>Sources</w:t>
      </w:r>
    </w:p>
    <w:p w14:paraId="29CF9BBD" w14:textId="06A6EE63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b/>
          <w:bCs/>
          <w:lang w:val="fr-TN"/>
        </w:rPr>
        <w:t xml:space="preserve"> 1️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Loi principale : Code de l’investissement tunisien</w:t>
      </w:r>
    </w:p>
    <w:p w14:paraId="1C967C5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</w:r>
      <w:proofErr w:type="spellStart"/>
      <w:r w:rsidRPr="008B7335">
        <w:rPr>
          <w:lang w:val="fr-TN"/>
        </w:rPr>
        <w:t>Tunisia</w:t>
      </w:r>
      <w:proofErr w:type="spellEnd"/>
      <w:r w:rsidRPr="008B7335">
        <w:rPr>
          <w:lang w:val="fr-TN"/>
        </w:rPr>
        <w:t xml:space="preserve"> Investment </w:t>
      </w:r>
      <w:proofErr w:type="spellStart"/>
      <w:r w:rsidRPr="008B7335">
        <w:rPr>
          <w:lang w:val="fr-TN"/>
        </w:rPr>
        <w:t>Authority</w:t>
      </w:r>
      <w:proofErr w:type="spellEnd"/>
    </w:p>
    <w:p w14:paraId="542C4DC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 :</w:t>
      </w:r>
      <w:r w:rsidRPr="008B7335">
        <w:rPr>
          <w:lang w:val="fr-TN"/>
        </w:rPr>
        <w:br/>
      </w:r>
      <w:r w:rsidRPr="008B7335">
        <w:rPr>
          <w:b/>
          <w:bCs/>
          <w:lang w:val="fr-TN"/>
        </w:rPr>
        <w:t>Loi n°2016-71 du 30 septembre 2016 relative à l’investissement</w:t>
      </w:r>
    </w:p>
    <w:p w14:paraId="42AF912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Elle définit :</w:t>
      </w:r>
    </w:p>
    <w:p w14:paraId="64611754" w14:textId="77777777" w:rsidR="008B7335" w:rsidRPr="008B7335" w:rsidRDefault="008B7335" w:rsidP="008B7335">
      <w:pPr>
        <w:numPr>
          <w:ilvl w:val="0"/>
          <w:numId w:val="4"/>
        </w:numPr>
        <w:rPr>
          <w:lang w:val="fr-TN"/>
        </w:rPr>
      </w:pPr>
      <w:proofErr w:type="gramStart"/>
      <w:r w:rsidRPr="008B7335">
        <w:rPr>
          <w:lang w:val="fr-TN"/>
        </w:rPr>
        <w:t>droits</w:t>
      </w:r>
      <w:proofErr w:type="gramEnd"/>
      <w:r w:rsidRPr="008B7335">
        <w:rPr>
          <w:lang w:val="fr-TN"/>
        </w:rPr>
        <w:t xml:space="preserve"> des investisseurs étrangers</w:t>
      </w:r>
    </w:p>
    <w:p w14:paraId="7BC8E341" w14:textId="77777777" w:rsidR="008B7335" w:rsidRPr="008B7335" w:rsidRDefault="008B7335" w:rsidP="008B7335">
      <w:pPr>
        <w:numPr>
          <w:ilvl w:val="0"/>
          <w:numId w:val="4"/>
        </w:numPr>
        <w:rPr>
          <w:lang w:val="fr-TN"/>
        </w:rPr>
      </w:pPr>
      <w:proofErr w:type="gramStart"/>
      <w:r w:rsidRPr="008B7335">
        <w:rPr>
          <w:lang w:val="fr-TN"/>
        </w:rPr>
        <w:t>procédures</w:t>
      </w:r>
      <w:proofErr w:type="gramEnd"/>
      <w:r w:rsidRPr="008B7335">
        <w:rPr>
          <w:lang w:val="fr-TN"/>
        </w:rPr>
        <w:t xml:space="preserve"> d’investissement</w:t>
      </w:r>
    </w:p>
    <w:p w14:paraId="64C32A79" w14:textId="77777777" w:rsidR="008B7335" w:rsidRPr="008B7335" w:rsidRDefault="008B7335" w:rsidP="008B7335">
      <w:pPr>
        <w:numPr>
          <w:ilvl w:val="0"/>
          <w:numId w:val="4"/>
        </w:numPr>
        <w:rPr>
          <w:lang w:val="fr-TN"/>
        </w:rPr>
      </w:pPr>
      <w:proofErr w:type="gramStart"/>
      <w:r w:rsidRPr="008B7335">
        <w:rPr>
          <w:lang w:val="fr-TN"/>
        </w:rPr>
        <w:t>déclaration</w:t>
      </w:r>
      <w:proofErr w:type="gramEnd"/>
      <w:r w:rsidRPr="008B7335">
        <w:rPr>
          <w:lang w:val="fr-TN"/>
        </w:rPr>
        <w:t xml:space="preserve"> d’investissement</w:t>
      </w:r>
    </w:p>
    <w:p w14:paraId="2E415985" w14:textId="77777777" w:rsidR="008B7335" w:rsidRPr="008B7335" w:rsidRDefault="008B7335" w:rsidP="008B7335">
      <w:pPr>
        <w:numPr>
          <w:ilvl w:val="0"/>
          <w:numId w:val="4"/>
        </w:numPr>
        <w:rPr>
          <w:lang w:val="fr-TN"/>
        </w:rPr>
      </w:pPr>
      <w:proofErr w:type="gramStart"/>
      <w:r w:rsidRPr="008B7335">
        <w:rPr>
          <w:lang w:val="fr-TN"/>
        </w:rPr>
        <w:t>liberté</w:t>
      </w:r>
      <w:proofErr w:type="gramEnd"/>
      <w:r w:rsidRPr="008B7335">
        <w:rPr>
          <w:lang w:val="fr-TN"/>
        </w:rPr>
        <w:t xml:space="preserve"> de transfert des bénéfices</w:t>
      </w:r>
    </w:p>
    <w:p w14:paraId="1C141CEF" w14:textId="77777777" w:rsidR="008B7335" w:rsidRPr="008B7335" w:rsidRDefault="008B7335" w:rsidP="008B7335">
      <w:pPr>
        <w:numPr>
          <w:ilvl w:val="0"/>
          <w:numId w:val="4"/>
        </w:numPr>
        <w:rPr>
          <w:lang w:val="fr-TN"/>
        </w:rPr>
      </w:pPr>
      <w:proofErr w:type="gramStart"/>
      <w:r w:rsidRPr="008B7335">
        <w:rPr>
          <w:lang w:val="fr-TN"/>
        </w:rPr>
        <w:t>obligations</w:t>
      </w:r>
      <w:proofErr w:type="gramEnd"/>
      <w:r w:rsidRPr="008B7335">
        <w:rPr>
          <w:lang w:val="fr-TN"/>
        </w:rPr>
        <w:t xml:space="preserve"> administratives</w:t>
      </w:r>
    </w:p>
    <w:p w14:paraId="4AA6B99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</w:r>
      <w:hyperlink r:id="rId5" w:history="1">
        <w:r w:rsidRPr="008B7335">
          <w:rPr>
            <w:rStyle w:val="Lienhypertexte"/>
            <w:lang w:val="fr-TN"/>
          </w:rPr>
          <w:t>https://www.tia.gov.tn</w:t>
        </w:r>
      </w:hyperlink>
    </w:p>
    <w:p w14:paraId="792ABB9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509C0E11">
          <v:rect id="_x0000_i1397" style="width:0;height:1.5pt" o:hralign="center" o:hrstd="t" o:hr="t" fillcolor="#a0a0a0" stroked="f"/>
        </w:pict>
      </w:r>
    </w:p>
    <w:p w14:paraId="776C1CC5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🏢</w:t>
      </w:r>
      <w:r w:rsidRPr="008B7335">
        <w:rPr>
          <w:b/>
          <w:bCs/>
          <w:lang w:val="fr-TN"/>
        </w:rPr>
        <w:t xml:space="preserve"> 2️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Création de société et registre de commerce</w:t>
      </w:r>
    </w:p>
    <w:p w14:paraId="0998AE5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  <w:t>Registre National des Entreprises</w:t>
      </w:r>
    </w:p>
    <w:p w14:paraId="41646A4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Ils exigent pour création société :</w:t>
      </w:r>
    </w:p>
    <w:p w14:paraId="444D6A7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Documents obligatoires :</w:t>
      </w:r>
    </w:p>
    <w:p w14:paraId="68F99D02" w14:textId="77777777" w:rsidR="008B7335" w:rsidRPr="008B7335" w:rsidRDefault="008B7335" w:rsidP="008B7335">
      <w:pPr>
        <w:numPr>
          <w:ilvl w:val="0"/>
          <w:numId w:val="5"/>
        </w:numPr>
        <w:rPr>
          <w:lang w:val="fr-TN"/>
        </w:rPr>
      </w:pPr>
      <w:proofErr w:type="gramStart"/>
      <w:r w:rsidRPr="008B7335">
        <w:rPr>
          <w:lang w:val="fr-TN"/>
        </w:rPr>
        <w:t>copie</w:t>
      </w:r>
      <w:proofErr w:type="gramEnd"/>
      <w:r w:rsidRPr="008B7335">
        <w:rPr>
          <w:lang w:val="fr-TN"/>
        </w:rPr>
        <w:t xml:space="preserve"> passeport associé étranger</w:t>
      </w:r>
    </w:p>
    <w:p w14:paraId="4B0950C2" w14:textId="77777777" w:rsidR="008B7335" w:rsidRPr="008B7335" w:rsidRDefault="008B7335" w:rsidP="008B7335">
      <w:pPr>
        <w:numPr>
          <w:ilvl w:val="0"/>
          <w:numId w:val="5"/>
        </w:numPr>
        <w:rPr>
          <w:lang w:val="fr-TN"/>
        </w:rPr>
      </w:pPr>
      <w:proofErr w:type="gramStart"/>
      <w:r w:rsidRPr="008B7335">
        <w:rPr>
          <w:lang w:val="fr-TN"/>
        </w:rPr>
        <w:t>statuts</w:t>
      </w:r>
      <w:proofErr w:type="gramEnd"/>
      <w:r w:rsidRPr="008B7335">
        <w:rPr>
          <w:lang w:val="fr-TN"/>
        </w:rPr>
        <w:t xml:space="preserve"> société</w:t>
      </w:r>
    </w:p>
    <w:p w14:paraId="3F6C060E" w14:textId="77777777" w:rsidR="008B7335" w:rsidRPr="008B7335" w:rsidRDefault="008B7335" w:rsidP="008B7335">
      <w:pPr>
        <w:numPr>
          <w:ilvl w:val="0"/>
          <w:numId w:val="5"/>
        </w:numPr>
        <w:rPr>
          <w:lang w:val="fr-TN"/>
        </w:rPr>
      </w:pPr>
      <w:proofErr w:type="gramStart"/>
      <w:r w:rsidRPr="008B7335">
        <w:rPr>
          <w:lang w:val="fr-TN"/>
        </w:rPr>
        <w:t>formulaire</w:t>
      </w:r>
      <w:proofErr w:type="gramEnd"/>
      <w:r w:rsidRPr="008B7335">
        <w:rPr>
          <w:lang w:val="fr-TN"/>
        </w:rPr>
        <w:t xml:space="preserve"> création</w:t>
      </w:r>
    </w:p>
    <w:p w14:paraId="2E313049" w14:textId="77777777" w:rsidR="008B7335" w:rsidRPr="008B7335" w:rsidRDefault="008B7335" w:rsidP="008B7335">
      <w:pPr>
        <w:numPr>
          <w:ilvl w:val="0"/>
          <w:numId w:val="5"/>
        </w:numPr>
        <w:rPr>
          <w:lang w:val="fr-TN"/>
        </w:rPr>
      </w:pPr>
      <w:proofErr w:type="gramStart"/>
      <w:r w:rsidRPr="008B7335">
        <w:rPr>
          <w:lang w:val="fr-TN"/>
        </w:rPr>
        <w:t>attestation</w:t>
      </w:r>
      <w:proofErr w:type="gramEnd"/>
      <w:r w:rsidRPr="008B7335">
        <w:rPr>
          <w:lang w:val="fr-TN"/>
        </w:rPr>
        <w:t xml:space="preserve"> dépôt capital</w:t>
      </w:r>
    </w:p>
    <w:p w14:paraId="30163B42" w14:textId="77777777" w:rsidR="008B7335" w:rsidRPr="008B7335" w:rsidRDefault="008B7335" w:rsidP="008B7335">
      <w:pPr>
        <w:numPr>
          <w:ilvl w:val="0"/>
          <w:numId w:val="5"/>
        </w:numPr>
        <w:rPr>
          <w:lang w:val="fr-TN"/>
        </w:rPr>
      </w:pPr>
      <w:proofErr w:type="gramStart"/>
      <w:r w:rsidRPr="008B7335">
        <w:rPr>
          <w:lang w:val="fr-TN"/>
        </w:rPr>
        <w:t>adresse</w:t>
      </w:r>
      <w:proofErr w:type="gramEnd"/>
      <w:r w:rsidRPr="008B7335">
        <w:rPr>
          <w:lang w:val="fr-TN"/>
        </w:rPr>
        <w:t xml:space="preserve"> siège</w:t>
      </w:r>
    </w:p>
    <w:p w14:paraId="5FEC2B8A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:</w:t>
      </w:r>
      <w:r w:rsidRPr="008B7335">
        <w:rPr>
          <w:lang w:val="fr-TN"/>
        </w:rPr>
        <w:br/>
      </w:r>
      <w:hyperlink r:id="rId6" w:history="1">
        <w:r w:rsidRPr="008B7335">
          <w:rPr>
            <w:rStyle w:val="Lienhypertexte"/>
            <w:lang w:val="fr-TN"/>
          </w:rPr>
          <w:t>https://www.registre-entreprises.tn</w:t>
        </w:r>
      </w:hyperlink>
    </w:p>
    <w:p w14:paraId="024F41CD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Base légale :</w:t>
      </w:r>
      <w:r w:rsidRPr="008B7335">
        <w:rPr>
          <w:lang w:val="fr-TN"/>
        </w:rPr>
        <w:br/>
        <w:t>Code des sociétés commerciales tunisien</w:t>
      </w:r>
    </w:p>
    <w:p w14:paraId="359C01D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lastRenderedPageBreak/>
        <w:pict w14:anchorId="0DD47CEB">
          <v:rect id="_x0000_i1398" style="width:0;height:1.5pt" o:hralign="center" o:hrstd="t" o:hr="t" fillcolor="#a0a0a0" stroked="f"/>
        </w:pict>
      </w:r>
    </w:p>
    <w:p w14:paraId="3CFF103D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💰</w:t>
      </w:r>
      <w:r w:rsidRPr="008B7335">
        <w:rPr>
          <w:b/>
          <w:bCs/>
          <w:lang w:val="fr-TN"/>
        </w:rPr>
        <w:t xml:space="preserve"> 3️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Transfert devises et attestation bancaire</w:t>
      </w:r>
    </w:p>
    <w:p w14:paraId="201EC60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  <w:t>Banque Centrale de Tunisie</w:t>
      </w:r>
    </w:p>
    <w:p w14:paraId="57A0F56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 officiel :</w:t>
      </w:r>
    </w:p>
    <w:p w14:paraId="54F27276" w14:textId="77777777" w:rsidR="008B7335" w:rsidRPr="008B7335" w:rsidRDefault="008B7335" w:rsidP="008B7335">
      <w:pPr>
        <w:rPr>
          <w:lang w:val="fr-TN"/>
        </w:rPr>
      </w:pPr>
      <w:r w:rsidRPr="008B7335">
        <w:rPr>
          <w:b/>
          <w:bCs/>
          <w:lang w:val="fr-TN"/>
        </w:rPr>
        <w:t>Règlement des changes (Circulaire BCT)</w:t>
      </w:r>
    </w:p>
    <w:p w14:paraId="741E0C1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Obligations :</w:t>
      </w:r>
    </w:p>
    <w:p w14:paraId="3FC34F96" w14:textId="77777777" w:rsidR="008B7335" w:rsidRPr="008B7335" w:rsidRDefault="008B7335" w:rsidP="008B7335">
      <w:pPr>
        <w:numPr>
          <w:ilvl w:val="0"/>
          <w:numId w:val="6"/>
        </w:numPr>
        <w:rPr>
          <w:lang w:val="fr-TN"/>
        </w:rPr>
      </w:pPr>
      <w:proofErr w:type="gramStart"/>
      <w:r w:rsidRPr="008B7335">
        <w:rPr>
          <w:lang w:val="fr-TN"/>
        </w:rPr>
        <w:t>transfert</w:t>
      </w:r>
      <w:proofErr w:type="gramEnd"/>
      <w:r w:rsidRPr="008B7335">
        <w:rPr>
          <w:lang w:val="fr-TN"/>
        </w:rPr>
        <w:t xml:space="preserve"> via banque tunisienne</w:t>
      </w:r>
    </w:p>
    <w:p w14:paraId="42D0F6FF" w14:textId="77777777" w:rsidR="008B7335" w:rsidRPr="008B7335" w:rsidRDefault="008B7335" w:rsidP="008B7335">
      <w:pPr>
        <w:numPr>
          <w:ilvl w:val="0"/>
          <w:numId w:val="6"/>
        </w:numPr>
        <w:rPr>
          <w:lang w:val="fr-TN"/>
        </w:rPr>
      </w:pPr>
      <w:proofErr w:type="gramStart"/>
      <w:r w:rsidRPr="008B7335">
        <w:rPr>
          <w:lang w:val="fr-TN"/>
        </w:rPr>
        <w:t>certificat</w:t>
      </w:r>
      <w:proofErr w:type="gramEnd"/>
      <w:r w:rsidRPr="008B7335">
        <w:rPr>
          <w:lang w:val="fr-TN"/>
        </w:rPr>
        <w:t xml:space="preserve"> d’investissement</w:t>
      </w:r>
    </w:p>
    <w:p w14:paraId="65A075BE" w14:textId="77777777" w:rsidR="008B7335" w:rsidRPr="008B7335" w:rsidRDefault="008B7335" w:rsidP="008B7335">
      <w:pPr>
        <w:numPr>
          <w:ilvl w:val="0"/>
          <w:numId w:val="6"/>
        </w:numPr>
        <w:rPr>
          <w:lang w:val="fr-TN"/>
        </w:rPr>
      </w:pPr>
      <w:proofErr w:type="gramStart"/>
      <w:r w:rsidRPr="008B7335">
        <w:rPr>
          <w:lang w:val="fr-TN"/>
        </w:rPr>
        <w:t>preuve</w:t>
      </w:r>
      <w:proofErr w:type="gramEnd"/>
      <w:r w:rsidRPr="008B7335">
        <w:rPr>
          <w:lang w:val="fr-TN"/>
        </w:rPr>
        <w:t xml:space="preserve"> origine fonds</w:t>
      </w:r>
    </w:p>
    <w:p w14:paraId="57D1E372" w14:textId="77777777" w:rsidR="008B7335" w:rsidRPr="008B7335" w:rsidRDefault="008B7335" w:rsidP="008B7335">
      <w:pPr>
        <w:numPr>
          <w:ilvl w:val="0"/>
          <w:numId w:val="6"/>
        </w:numPr>
        <w:rPr>
          <w:lang w:val="fr-TN"/>
        </w:rPr>
      </w:pPr>
      <w:proofErr w:type="gramStart"/>
      <w:r w:rsidRPr="008B7335">
        <w:rPr>
          <w:lang w:val="fr-TN"/>
        </w:rPr>
        <w:t>compte</w:t>
      </w:r>
      <w:proofErr w:type="gramEnd"/>
      <w:r w:rsidRPr="008B7335">
        <w:rPr>
          <w:lang w:val="fr-TN"/>
        </w:rPr>
        <w:t xml:space="preserve"> en devises</w:t>
      </w:r>
    </w:p>
    <w:p w14:paraId="2A0F7C0F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:</w:t>
      </w:r>
      <w:r w:rsidRPr="008B7335">
        <w:rPr>
          <w:lang w:val="fr-TN"/>
        </w:rPr>
        <w:br/>
      </w:r>
      <w:hyperlink r:id="rId7" w:history="1">
        <w:r w:rsidRPr="008B7335">
          <w:rPr>
            <w:rStyle w:val="Lienhypertexte"/>
            <w:lang w:val="fr-TN"/>
          </w:rPr>
          <w:t>https://www.bct.gov.tn</w:t>
        </w:r>
      </w:hyperlink>
    </w:p>
    <w:p w14:paraId="2F1717A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2BC8F593">
          <v:rect id="_x0000_i1399" style="width:0;height:1.5pt" o:hralign="center" o:hrstd="t" o:hr="t" fillcolor="#a0a0a0" stroked="f"/>
        </w:pict>
      </w:r>
    </w:p>
    <w:p w14:paraId="23F33118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🌍</w:t>
      </w:r>
      <w:r w:rsidRPr="008B7335">
        <w:rPr>
          <w:b/>
          <w:bCs/>
          <w:lang w:val="fr-TN"/>
        </w:rPr>
        <w:t xml:space="preserve"> 4️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Investisseur étranger et documents requis</w:t>
      </w:r>
    </w:p>
    <w:p w14:paraId="43AF2DE0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  <w:t>Agence de Promotion de l’Investissement Extérieur</w:t>
      </w:r>
    </w:p>
    <w:p w14:paraId="327FC125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Ils indiquent que l’investisseur étranger doit fournir :</w:t>
      </w:r>
    </w:p>
    <w:p w14:paraId="6A2168F4" w14:textId="77777777" w:rsidR="008B7335" w:rsidRPr="008B7335" w:rsidRDefault="008B7335" w:rsidP="008B7335">
      <w:pPr>
        <w:numPr>
          <w:ilvl w:val="0"/>
          <w:numId w:val="7"/>
        </w:numPr>
        <w:rPr>
          <w:lang w:val="fr-TN"/>
        </w:rPr>
      </w:pPr>
      <w:proofErr w:type="gramStart"/>
      <w:r w:rsidRPr="008B7335">
        <w:rPr>
          <w:lang w:val="fr-TN"/>
        </w:rPr>
        <w:t>passeport</w:t>
      </w:r>
      <w:proofErr w:type="gramEnd"/>
    </w:p>
    <w:p w14:paraId="1EC4418B" w14:textId="77777777" w:rsidR="008B7335" w:rsidRPr="008B7335" w:rsidRDefault="008B7335" w:rsidP="008B7335">
      <w:pPr>
        <w:numPr>
          <w:ilvl w:val="0"/>
          <w:numId w:val="7"/>
        </w:numPr>
        <w:rPr>
          <w:lang w:val="fr-TN"/>
        </w:rPr>
      </w:pPr>
      <w:proofErr w:type="gramStart"/>
      <w:r w:rsidRPr="008B7335">
        <w:rPr>
          <w:lang w:val="fr-TN"/>
        </w:rPr>
        <w:t>business</w:t>
      </w:r>
      <w:proofErr w:type="gramEnd"/>
      <w:r w:rsidRPr="008B7335">
        <w:rPr>
          <w:lang w:val="fr-TN"/>
        </w:rPr>
        <w:t xml:space="preserve"> plan</w:t>
      </w:r>
    </w:p>
    <w:p w14:paraId="6A13305C" w14:textId="77777777" w:rsidR="008B7335" w:rsidRPr="008B7335" w:rsidRDefault="008B7335" w:rsidP="008B7335">
      <w:pPr>
        <w:numPr>
          <w:ilvl w:val="0"/>
          <w:numId w:val="7"/>
        </w:numPr>
        <w:rPr>
          <w:lang w:val="fr-TN"/>
        </w:rPr>
      </w:pPr>
      <w:proofErr w:type="gramStart"/>
      <w:r w:rsidRPr="008B7335">
        <w:rPr>
          <w:lang w:val="fr-TN"/>
        </w:rPr>
        <w:t>preuve</w:t>
      </w:r>
      <w:proofErr w:type="gramEnd"/>
      <w:r w:rsidRPr="008B7335">
        <w:rPr>
          <w:lang w:val="fr-TN"/>
        </w:rPr>
        <w:t xml:space="preserve"> fonds</w:t>
      </w:r>
    </w:p>
    <w:p w14:paraId="7D332278" w14:textId="77777777" w:rsidR="008B7335" w:rsidRPr="008B7335" w:rsidRDefault="008B7335" w:rsidP="008B7335">
      <w:pPr>
        <w:numPr>
          <w:ilvl w:val="0"/>
          <w:numId w:val="7"/>
        </w:numPr>
        <w:rPr>
          <w:lang w:val="fr-TN"/>
        </w:rPr>
      </w:pPr>
      <w:proofErr w:type="gramStart"/>
      <w:r w:rsidRPr="008B7335">
        <w:rPr>
          <w:lang w:val="fr-TN"/>
        </w:rPr>
        <w:t>statuts</w:t>
      </w:r>
      <w:proofErr w:type="gramEnd"/>
    </w:p>
    <w:p w14:paraId="2DBE48C3" w14:textId="77777777" w:rsidR="008B7335" w:rsidRPr="008B7335" w:rsidRDefault="008B7335" w:rsidP="008B7335">
      <w:pPr>
        <w:numPr>
          <w:ilvl w:val="0"/>
          <w:numId w:val="7"/>
        </w:numPr>
        <w:rPr>
          <w:lang w:val="fr-TN"/>
        </w:rPr>
      </w:pPr>
      <w:proofErr w:type="gramStart"/>
      <w:r w:rsidRPr="008B7335">
        <w:rPr>
          <w:lang w:val="fr-TN"/>
        </w:rPr>
        <w:t>déclaration</w:t>
      </w:r>
      <w:proofErr w:type="gramEnd"/>
      <w:r w:rsidRPr="008B7335">
        <w:rPr>
          <w:lang w:val="fr-TN"/>
        </w:rPr>
        <w:t xml:space="preserve"> investissement</w:t>
      </w:r>
    </w:p>
    <w:p w14:paraId="77FA1B5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:</w:t>
      </w:r>
      <w:r w:rsidRPr="008B7335">
        <w:rPr>
          <w:lang w:val="fr-TN"/>
        </w:rPr>
        <w:br/>
      </w:r>
      <w:hyperlink r:id="rId8" w:history="1">
        <w:r w:rsidRPr="008B7335">
          <w:rPr>
            <w:rStyle w:val="Lienhypertexte"/>
            <w:lang w:val="fr-TN"/>
          </w:rPr>
          <w:t>https://www.investintunisia.tn</w:t>
        </w:r>
      </w:hyperlink>
    </w:p>
    <w:p w14:paraId="50F86CF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5781D6B4">
          <v:rect id="_x0000_i1400" style="width:0;height:1.5pt" o:hralign="center" o:hrstd="t" o:hr="t" fillcolor="#a0a0a0" stroked="f"/>
        </w:pict>
      </w:r>
    </w:p>
    <w:p w14:paraId="65782F31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🏭</w:t>
      </w:r>
      <w:r w:rsidRPr="008B7335">
        <w:rPr>
          <w:b/>
          <w:bCs/>
          <w:lang w:val="fr-TN"/>
        </w:rPr>
        <w:t xml:space="preserve"> 5️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Création projet industriel ou startup</w:t>
      </w:r>
    </w:p>
    <w:p w14:paraId="4EB75C3E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officielle :</w:t>
      </w:r>
      <w:r w:rsidRPr="008B7335">
        <w:rPr>
          <w:lang w:val="fr-TN"/>
        </w:rPr>
        <w:br/>
        <w:t>Agence de Promotion de l’Industrie et de l’Innovation</w:t>
      </w:r>
    </w:p>
    <w:p w14:paraId="6B5A908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lastRenderedPageBreak/>
        <w:t>Documents requis :</w:t>
      </w:r>
    </w:p>
    <w:p w14:paraId="0C66D134" w14:textId="77777777" w:rsidR="008B7335" w:rsidRPr="008B7335" w:rsidRDefault="008B7335" w:rsidP="008B7335">
      <w:pPr>
        <w:numPr>
          <w:ilvl w:val="0"/>
          <w:numId w:val="8"/>
        </w:numPr>
        <w:rPr>
          <w:lang w:val="fr-TN"/>
        </w:rPr>
      </w:pPr>
      <w:proofErr w:type="gramStart"/>
      <w:r w:rsidRPr="008B7335">
        <w:rPr>
          <w:lang w:val="fr-TN"/>
        </w:rPr>
        <w:t>déclaration</w:t>
      </w:r>
      <w:proofErr w:type="gramEnd"/>
      <w:r w:rsidRPr="008B7335">
        <w:rPr>
          <w:lang w:val="fr-TN"/>
        </w:rPr>
        <w:t xml:space="preserve"> investissement</w:t>
      </w:r>
    </w:p>
    <w:p w14:paraId="5F7462AC" w14:textId="77777777" w:rsidR="008B7335" w:rsidRPr="008B7335" w:rsidRDefault="008B7335" w:rsidP="008B7335">
      <w:pPr>
        <w:numPr>
          <w:ilvl w:val="0"/>
          <w:numId w:val="8"/>
        </w:numPr>
        <w:rPr>
          <w:lang w:val="fr-TN"/>
        </w:rPr>
      </w:pPr>
      <w:proofErr w:type="gramStart"/>
      <w:r w:rsidRPr="008B7335">
        <w:rPr>
          <w:lang w:val="fr-TN"/>
        </w:rPr>
        <w:t>documents</w:t>
      </w:r>
      <w:proofErr w:type="gramEnd"/>
      <w:r w:rsidRPr="008B7335">
        <w:rPr>
          <w:lang w:val="fr-TN"/>
        </w:rPr>
        <w:t xml:space="preserve"> identité</w:t>
      </w:r>
    </w:p>
    <w:p w14:paraId="0EFA55D3" w14:textId="77777777" w:rsidR="008B7335" w:rsidRPr="008B7335" w:rsidRDefault="008B7335" w:rsidP="008B7335">
      <w:pPr>
        <w:numPr>
          <w:ilvl w:val="0"/>
          <w:numId w:val="8"/>
        </w:numPr>
        <w:rPr>
          <w:lang w:val="fr-TN"/>
        </w:rPr>
      </w:pPr>
      <w:proofErr w:type="gramStart"/>
      <w:r w:rsidRPr="008B7335">
        <w:rPr>
          <w:lang w:val="fr-TN"/>
        </w:rPr>
        <w:t>documents</w:t>
      </w:r>
      <w:proofErr w:type="gramEnd"/>
      <w:r w:rsidRPr="008B7335">
        <w:rPr>
          <w:lang w:val="fr-TN"/>
        </w:rPr>
        <w:t xml:space="preserve"> bancaires</w:t>
      </w:r>
    </w:p>
    <w:p w14:paraId="34BB445D" w14:textId="77777777" w:rsidR="008B7335" w:rsidRPr="008B7335" w:rsidRDefault="008B7335" w:rsidP="008B7335">
      <w:pPr>
        <w:numPr>
          <w:ilvl w:val="0"/>
          <w:numId w:val="8"/>
        </w:numPr>
        <w:rPr>
          <w:lang w:val="fr-TN"/>
        </w:rPr>
      </w:pPr>
      <w:proofErr w:type="gramStart"/>
      <w:r w:rsidRPr="008B7335">
        <w:rPr>
          <w:lang w:val="fr-TN"/>
        </w:rPr>
        <w:t>documents</w:t>
      </w:r>
      <w:proofErr w:type="gramEnd"/>
      <w:r w:rsidRPr="008B7335">
        <w:rPr>
          <w:lang w:val="fr-TN"/>
        </w:rPr>
        <w:t xml:space="preserve"> société</w:t>
      </w:r>
    </w:p>
    <w:p w14:paraId="0F3A6CE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:</w:t>
      </w:r>
      <w:r w:rsidRPr="008B7335">
        <w:rPr>
          <w:lang w:val="fr-TN"/>
        </w:rPr>
        <w:br/>
      </w:r>
      <w:hyperlink r:id="rId9" w:history="1">
        <w:r w:rsidRPr="008B7335">
          <w:rPr>
            <w:rStyle w:val="Lienhypertexte"/>
            <w:lang w:val="fr-TN"/>
          </w:rPr>
          <w:t>https://www.apia.com.tn</w:t>
        </w:r>
      </w:hyperlink>
    </w:p>
    <w:p w14:paraId="4F7131A3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2B168A1D">
          <v:rect id="_x0000_i1401" style="width:0;height:1.5pt" o:hralign="center" o:hrstd="t" o:hr="t" fillcolor="#a0a0a0" stroked="f"/>
        </w:pict>
      </w:r>
    </w:p>
    <w:p w14:paraId="448A11E2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📜</w:t>
      </w:r>
      <w:r w:rsidRPr="008B7335">
        <w:rPr>
          <w:b/>
          <w:bCs/>
          <w:lang w:val="fr-TN"/>
        </w:rPr>
        <w:t xml:space="preserve"> 6️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Source légale complémentaire : réglementation des changes</w:t>
      </w:r>
    </w:p>
    <w:p w14:paraId="7FDCD281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Document officiel :</w:t>
      </w:r>
    </w:p>
    <w:p w14:paraId="5584A309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Circulaire BCT N°2017-01</w:t>
      </w:r>
    </w:p>
    <w:p w14:paraId="5C6F79FE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Elle impose :</w:t>
      </w:r>
    </w:p>
    <w:p w14:paraId="3BA7EA6D" w14:textId="77777777" w:rsidR="008B7335" w:rsidRPr="008B7335" w:rsidRDefault="008B7335" w:rsidP="008B7335">
      <w:pPr>
        <w:numPr>
          <w:ilvl w:val="0"/>
          <w:numId w:val="9"/>
        </w:numPr>
        <w:rPr>
          <w:lang w:val="fr-TN"/>
        </w:rPr>
      </w:pPr>
      <w:proofErr w:type="gramStart"/>
      <w:r w:rsidRPr="008B7335">
        <w:rPr>
          <w:lang w:val="fr-TN"/>
        </w:rPr>
        <w:t>certificat</w:t>
      </w:r>
      <w:proofErr w:type="gramEnd"/>
      <w:r w:rsidRPr="008B7335">
        <w:rPr>
          <w:lang w:val="fr-TN"/>
        </w:rPr>
        <w:t xml:space="preserve"> transfert devises</w:t>
      </w:r>
    </w:p>
    <w:p w14:paraId="33D939AE" w14:textId="77777777" w:rsidR="008B7335" w:rsidRPr="008B7335" w:rsidRDefault="008B7335" w:rsidP="008B7335">
      <w:pPr>
        <w:numPr>
          <w:ilvl w:val="0"/>
          <w:numId w:val="9"/>
        </w:numPr>
        <w:rPr>
          <w:lang w:val="fr-TN"/>
        </w:rPr>
      </w:pPr>
      <w:proofErr w:type="gramStart"/>
      <w:r w:rsidRPr="008B7335">
        <w:rPr>
          <w:lang w:val="fr-TN"/>
        </w:rPr>
        <w:t>preuve</w:t>
      </w:r>
      <w:proofErr w:type="gramEnd"/>
      <w:r w:rsidRPr="008B7335">
        <w:rPr>
          <w:lang w:val="fr-TN"/>
        </w:rPr>
        <w:t xml:space="preserve"> origine fonds</w:t>
      </w:r>
    </w:p>
    <w:p w14:paraId="2F869923" w14:textId="77777777" w:rsidR="008B7335" w:rsidRPr="008B7335" w:rsidRDefault="008B7335" w:rsidP="008B7335">
      <w:pPr>
        <w:numPr>
          <w:ilvl w:val="0"/>
          <w:numId w:val="9"/>
        </w:numPr>
        <w:rPr>
          <w:lang w:val="fr-TN"/>
        </w:rPr>
      </w:pPr>
      <w:proofErr w:type="gramStart"/>
      <w:r w:rsidRPr="008B7335">
        <w:rPr>
          <w:lang w:val="fr-TN"/>
        </w:rPr>
        <w:t>déclaration</w:t>
      </w:r>
      <w:proofErr w:type="gramEnd"/>
      <w:r w:rsidRPr="008B7335">
        <w:rPr>
          <w:lang w:val="fr-TN"/>
        </w:rPr>
        <w:t xml:space="preserve"> investissement</w:t>
      </w:r>
    </w:p>
    <w:p w14:paraId="59AD8DC8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Source :</w:t>
      </w:r>
      <w:r w:rsidRPr="008B7335">
        <w:rPr>
          <w:lang w:val="fr-TN"/>
        </w:rPr>
        <w:br/>
      </w:r>
      <w:r w:rsidRPr="008B7335">
        <w:rPr>
          <w:color w:val="4F81BD" w:themeColor="accent1"/>
          <w:lang w:val="fr-TN"/>
        </w:rPr>
        <w:t>Banque Centrale de Tunisie</w:t>
      </w:r>
    </w:p>
    <w:p w14:paraId="72252917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pict w14:anchorId="1ABD4265">
          <v:rect id="_x0000_i1402" style="width:0;height:1.5pt" o:hralign="center" o:hrstd="t" o:hr="t" fillcolor="#a0a0a0" stroked="f"/>
        </w:pict>
      </w:r>
    </w:p>
    <w:p w14:paraId="16A645BA" w14:textId="77777777" w:rsidR="008B7335" w:rsidRPr="008B7335" w:rsidRDefault="008B7335" w:rsidP="008B7335">
      <w:pPr>
        <w:rPr>
          <w:b/>
          <w:bCs/>
          <w:lang w:val="fr-TN"/>
        </w:rPr>
      </w:pPr>
      <w:r w:rsidRPr="008B7335">
        <w:rPr>
          <w:rFonts w:ascii="Segoe UI Emoji" w:hAnsi="Segoe UI Emoji" w:cs="Segoe UI Emoji"/>
          <w:b/>
          <w:bCs/>
          <w:lang w:val="fr-TN"/>
        </w:rPr>
        <w:t>📊</w:t>
      </w:r>
      <w:r w:rsidRPr="008B7335">
        <w:rPr>
          <w:b/>
          <w:bCs/>
          <w:lang w:val="fr-TN"/>
        </w:rPr>
        <w:t xml:space="preserve"> 7️</w:t>
      </w:r>
      <w:r w:rsidRPr="008B7335">
        <w:rPr>
          <w:rFonts w:ascii="Segoe UI Symbol" w:hAnsi="Segoe UI Symbol" w:cs="Segoe UI Symbol"/>
          <w:b/>
          <w:bCs/>
          <w:lang w:val="fr-TN"/>
        </w:rPr>
        <w:t>⃣</w:t>
      </w:r>
      <w:r w:rsidRPr="008B7335">
        <w:rPr>
          <w:b/>
          <w:bCs/>
          <w:lang w:val="fr-TN"/>
        </w:rPr>
        <w:t xml:space="preserve"> Guide officiel investisseurs étrangers</w:t>
      </w:r>
    </w:p>
    <w:p w14:paraId="03CDB97B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Guide officiel publié par :</w:t>
      </w:r>
      <w:r w:rsidRPr="008B7335">
        <w:rPr>
          <w:lang w:val="fr-TN"/>
        </w:rPr>
        <w:br/>
      </w:r>
      <w:r w:rsidRPr="008B7335">
        <w:rPr>
          <w:color w:val="4F81BD" w:themeColor="accent1"/>
          <w:lang w:val="fr-TN"/>
        </w:rPr>
        <w:t>Agence de Promotion de l’Investissement Extérieur</w:t>
      </w:r>
    </w:p>
    <w:p w14:paraId="06514D0C" w14:textId="77777777" w:rsidR="008B7335" w:rsidRPr="008B7335" w:rsidRDefault="008B7335" w:rsidP="008B7335">
      <w:pPr>
        <w:rPr>
          <w:lang w:val="fr-TN"/>
        </w:rPr>
      </w:pPr>
      <w:r w:rsidRPr="008B7335">
        <w:rPr>
          <w:lang w:val="fr-TN"/>
        </w:rPr>
        <w:t>Contient :</w:t>
      </w:r>
    </w:p>
    <w:p w14:paraId="78058306" w14:textId="77777777" w:rsidR="008B7335" w:rsidRPr="008B7335" w:rsidRDefault="008B7335" w:rsidP="008B7335">
      <w:pPr>
        <w:numPr>
          <w:ilvl w:val="0"/>
          <w:numId w:val="10"/>
        </w:numPr>
        <w:rPr>
          <w:lang w:val="fr-TN"/>
        </w:rPr>
      </w:pPr>
      <w:proofErr w:type="gramStart"/>
      <w:r w:rsidRPr="008B7335">
        <w:rPr>
          <w:lang w:val="fr-TN"/>
        </w:rPr>
        <w:t>documents</w:t>
      </w:r>
      <w:proofErr w:type="gramEnd"/>
      <w:r w:rsidRPr="008B7335">
        <w:rPr>
          <w:lang w:val="fr-TN"/>
        </w:rPr>
        <w:t xml:space="preserve"> nécessaires</w:t>
      </w:r>
    </w:p>
    <w:p w14:paraId="068069D4" w14:textId="77777777" w:rsidR="008B7335" w:rsidRPr="008B7335" w:rsidRDefault="008B7335" w:rsidP="008B7335">
      <w:pPr>
        <w:numPr>
          <w:ilvl w:val="0"/>
          <w:numId w:val="10"/>
        </w:numPr>
        <w:rPr>
          <w:lang w:val="fr-TN"/>
        </w:rPr>
      </w:pPr>
      <w:proofErr w:type="gramStart"/>
      <w:r w:rsidRPr="008B7335">
        <w:rPr>
          <w:lang w:val="fr-TN"/>
        </w:rPr>
        <w:t>procédures</w:t>
      </w:r>
      <w:proofErr w:type="gramEnd"/>
    </w:p>
    <w:p w14:paraId="0768AC2E" w14:textId="77777777" w:rsidR="008B7335" w:rsidRPr="008B7335" w:rsidRDefault="008B7335" w:rsidP="008B7335">
      <w:pPr>
        <w:numPr>
          <w:ilvl w:val="0"/>
          <w:numId w:val="10"/>
        </w:numPr>
        <w:rPr>
          <w:lang w:val="fr-TN"/>
        </w:rPr>
      </w:pPr>
      <w:proofErr w:type="gramStart"/>
      <w:r w:rsidRPr="008B7335">
        <w:rPr>
          <w:lang w:val="fr-TN"/>
        </w:rPr>
        <w:t>organismes</w:t>
      </w:r>
      <w:proofErr w:type="gramEnd"/>
    </w:p>
    <w:p w14:paraId="55A22319" w14:textId="77777777" w:rsidR="008B7335" w:rsidRPr="008B7335" w:rsidRDefault="008B7335" w:rsidP="008B7335">
      <w:pPr>
        <w:numPr>
          <w:ilvl w:val="0"/>
          <w:numId w:val="10"/>
        </w:numPr>
        <w:rPr>
          <w:lang w:val="fr-TN"/>
        </w:rPr>
      </w:pPr>
      <w:proofErr w:type="gramStart"/>
      <w:r w:rsidRPr="008B7335">
        <w:rPr>
          <w:lang w:val="fr-TN"/>
        </w:rPr>
        <w:t>droits</w:t>
      </w:r>
      <w:proofErr w:type="gramEnd"/>
      <w:r w:rsidRPr="008B7335">
        <w:rPr>
          <w:lang w:val="fr-TN"/>
        </w:rPr>
        <w:t xml:space="preserve"> investisseurs</w:t>
      </w:r>
    </w:p>
    <w:p w14:paraId="07F39238" w14:textId="79D3CFA3" w:rsidR="008B7335" w:rsidRPr="008B7335" w:rsidRDefault="008B7335" w:rsidP="008B7335">
      <w:pPr>
        <w:ind w:left="360"/>
        <w:rPr>
          <w:lang w:val="fr-TN"/>
        </w:rPr>
      </w:pPr>
    </w:p>
    <w:sectPr w:rsidR="008B7335" w:rsidRPr="008B73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CEB"/>
    <w:multiLevelType w:val="multilevel"/>
    <w:tmpl w:val="98D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27D6"/>
    <w:multiLevelType w:val="multilevel"/>
    <w:tmpl w:val="D58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4E36"/>
    <w:multiLevelType w:val="multilevel"/>
    <w:tmpl w:val="422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182B"/>
    <w:multiLevelType w:val="multilevel"/>
    <w:tmpl w:val="AE9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9033E"/>
    <w:multiLevelType w:val="multilevel"/>
    <w:tmpl w:val="024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95BF4"/>
    <w:multiLevelType w:val="multilevel"/>
    <w:tmpl w:val="E7D2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072E0"/>
    <w:multiLevelType w:val="multilevel"/>
    <w:tmpl w:val="B5F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04102"/>
    <w:multiLevelType w:val="multilevel"/>
    <w:tmpl w:val="756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24879"/>
    <w:multiLevelType w:val="multilevel"/>
    <w:tmpl w:val="3D5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B783C"/>
    <w:multiLevelType w:val="multilevel"/>
    <w:tmpl w:val="D190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130B9"/>
    <w:multiLevelType w:val="multilevel"/>
    <w:tmpl w:val="E45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D6337"/>
    <w:multiLevelType w:val="multilevel"/>
    <w:tmpl w:val="15B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F38CE"/>
    <w:multiLevelType w:val="multilevel"/>
    <w:tmpl w:val="E78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6407C"/>
    <w:multiLevelType w:val="multilevel"/>
    <w:tmpl w:val="481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B20D9"/>
    <w:multiLevelType w:val="multilevel"/>
    <w:tmpl w:val="B5E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558167">
    <w:abstractNumId w:val="12"/>
  </w:num>
  <w:num w:numId="2" w16cid:durableId="9845682">
    <w:abstractNumId w:val="10"/>
  </w:num>
  <w:num w:numId="3" w16cid:durableId="796025353">
    <w:abstractNumId w:val="14"/>
  </w:num>
  <w:num w:numId="4" w16cid:durableId="1700203611">
    <w:abstractNumId w:val="8"/>
  </w:num>
  <w:num w:numId="5" w16cid:durableId="1713184833">
    <w:abstractNumId w:val="2"/>
  </w:num>
  <w:num w:numId="6" w16cid:durableId="1807970993">
    <w:abstractNumId w:val="0"/>
  </w:num>
  <w:num w:numId="7" w16cid:durableId="1333264858">
    <w:abstractNumId w:val="7"/>
  </w:num>
  <w:num w:numId="8" w16cid:durableId="1981887368">
    <w:abstractNumId w:val="9"/>
  </w:num>
  <w:num w:numId="9" w16cid:durableId="1162618803">
    <w:abstractNumId w:val="1"/>
  </w:num>
  <w:num w:numId="10" w16cid:durableId="1003825885">
    <w:abstractNumId w:val="3"/>
  </w:num>
  <w:num w:numId="11" w16cid:durableId="521239042">
    <w:abstractNumId w:val="4"/>
  </w:num>
  <w:num w:numId="12" w16cid:durableId="29649360">
    <w:abstractNumId w:val="13"/>
  </w:num>
  <w:num w:numId="13" w16cid:durableId="2075817118">
    <w:abstractNumId w:val="11"/>
  </w:num>
  <w:num w:numId="14" w16cid:durableId="1133328575">
    <w:abstractNumId w:val="6"/>
  </w:num>
  <w:num w:numId="15" w16cid:durableId="2046783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71"/>
    <w:rsid w:val="004005E6"/>
    <w:rsid w:val="00623E5B"/>
    <w:rsid w:val="008B7335"/>
    <w:rsid w:val="009C5171"/>
    <w:rsid w:val="00C2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B12C"/>
  <w15:docId w15:val="{B715AB8F-6727-4B45-B731-32780BCC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7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intunisia.t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ct.gov.t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gistre-entreprises.t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ia.gov.t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pia.com.t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34</TotalTime>
  <Pages>19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ranim aziza</dc:creator>
  <cp:keywords/>
  <dc:description/>
  <cp:lastModifiedBy>ranim aziza</cp:lastModifiedBy>
  <cp:revision>1</cp:revision>
  <dcterms:created xsi:type="dcterms:W3CDTF">2026-02-17T13:02:00Z</dcterms:created>
  <dcterms:modified xsi:type="dcterms:W3CDTF">2026-02-17T13:36:00Z</dcterms:modified>
</cp:coreProperties>
</file>