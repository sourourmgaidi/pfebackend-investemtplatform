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6691" w14:textId="7CAB090A" w:rsidR="003D4BF3" w:rsidRPr="003D4BF3" w:rsidRDefault="003D4BF3" w:rsidP="003D4BF3">
      <w:pPr>
        <w:rPr>
          <w:b/>
          <w:bCs/>
          <w:color w:val="C00000"/>
          <w:sz w:val="24"/>
          <w:szCs w:val="24"/>
        </w:rPr>
      </w:pPr>
      <w:r w:rsidRPr="003D4BF3">
        <w:rPr>
          <w:b/>
          <w:bCs/>
          <w:color w:val="C00000"/>
          <w:sz w:val="24"/>
          <w:szCs w:val="24"/>
        </w:rPr>
        <w:t>DOCUMENTS</w:t>
      </w:r>
    </w:p>
    <w:p w14:paraId="6C568F55" w14:textId="38C67AB6" w:rsidR="003D4BF3" w:rsidRPr="003D4BF3" w:rsidRDefault="003D4BF3" w:rsidP="003D4BF3">
      <w:pPr>
        <w:rPr>
          <w:sz w:val="20"/>
          <w:szCs w:val="20"/>
        </w:rPr>
      </w:pPr>
      <w:proofErr w:type="gramStart"/>
      <w:r w:rsidRPr="003D4BF3">
        <w:rPr>
          <w:sz w:val="20"/>
          <w:szCs w:val="20"/>
        </w:rPr>
        <w:t>import</w:t>
      </w:r>
      <w:proofErr w:type="gramEnd"/>
      <w:r w:rsidRPr="003D4BF3">
        <w:rPr>
          <w:sz w:val="20"/>
          <w:szCs w:val="20"/>
        </w:rPr>
        <w:t xml:space="preserve"> </w:t>
      </w:r>
      <w:proofErr w:type="spellStart"/>
      <w:proofErr w:type="gramStart"/>
      <w:r w:rsidRPr="003D4BF3">
        <w:rPr>
          <w:sz w:val="20"/>
          <w:szCs w:val="20"/>
        </w:rPr>
        <w:t>jakarta.persistence</w:t>
      </w:r>
      <w:proofErr w:type="spellEnd"/>
      <w:proofErr w:type="gramEnd"/>
      <w:r w:rsidRPr="003D4BF3">
        <w:rPr>
          <w:sz w:val="20"/>
          <w:szCs w:val="20"/>
        </w:rPr>
        <w:t>.*;</w:t>
      </w:r>
    </w:p>
    <w:p w14:paraId="4FC59C73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@Entity</w:t>
      </w:r>
    </w:p>
    <w:p w14:paraId="57A8CEE1" w14:textId="16815A89" w:rsidR="003D4BF3" w:rsidRPr="003D4BF3" w:rsidRDefault="003D4BF3" w:rsidP="003D4BF3">
      <w:pPr>
        <w:rPr>
          <w:sz w:val="20"/>
          <w:szCs w:val="20"/>
        </w:rPr>
      </w:pPr>
      <w:proofErr w:type="gramStart"/>
      <w:r w:rsidRPr="003D4BF3">
        <w:rPr>
          <w:sz w:val="20"/>
          <w:szCs w:val="20"/>
        </w:rPr>
        <w:t>public</w:t>
      </w:r>
      <w:proofErr w:type="gramEnd"/>
      <w:r w:rsidRPr="003D4BF3">
        <w:rPr>
          <w:sz w:val="20"/>
          <w:szCs w:val="20"/>
        </w:rPr>
        <w:t xml:space="preserve"> class Document {</w:t>
      </w:r>
    </w:p>
    <w:p w14:paraId="021568C8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@Id</w:t>
      </w:r>
    </w:p>
    <w:p w14:paraId="0A61685F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@</w:t>
      </w:r>
      <w:proofErr w:type="gramStart"/>
      <w:r w:rsidRPr="003D4BF3">
        <w:rPr>
          <w:sz w:val="20"/>
          <w:szCs w:val="20"/>
        </w:rPr>
        <w:t>GeneratedValue(</w:t>
      </w:r>
      <w:proofErr w:type="gramEnd"/>
      <w:r w:rsidRPr="003D4BF3">
        <w:rPr>
          <w:sz w:val="20"/>
          <w:szCs w:val="20"/>
        </w:rPr>
        <w:t xml:space="preserve">strategy = </w:t>
      </w:r>
      <w:proofErr w:type="spellStart"/>
      <w:r w:rsidRPr="003D4BF3">
        <w:rPr>
          <w:sz w:val="20"/>
          <w:szCs w:val="20"/>
        </w:rPr>
        <w:t>GenerationType.IDENTITY</w:t>
      </w:r>
      <w:proofErr w:type="spellEnd"/>
      <w:r w:rsidRPr="003D4BF3">
        <w:rPr>
          <w:sz w:val="20"/>
          <w:szCs w:val="20"/>
        </w:rPr>
        <w:t>)</w:t>
      </w:r>
    </w:p>
    <w:p w14:paraId="1D44FBBB" w14:textId="7177A853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Long </w:t>
      </w:r>
      <w:proofErr w:type="gramStart"/>
      <w:r w:rsidRPr="003D4BF3">
        <w:rPr>
          <w:sz w:val="20"/>
          <w:szCs w:val="20"/>
        </w:rPr>
        <w:t>id;</w:t>
      </w:r>
      <w:proofErr w:type="gramEnd"/>
    </w:p>
    <w:p w14:paraId="34E0D2C5" w14:textId="38FD88D8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String </w:t>
      </w:r>
      <w:proofErr w:type="gramStart"/>
      <w:r w:rsidRPr="003D4BF3">
        <w:rPr>
          <w:sz w:val="20"/>
          <w:szCs w:val="20"/>
        </w:rPr>
        <w:t>profil;</w:t>
      </w:r>
      <w:proofErr w:type="gramEnd"/>
      <w:r w:rsidRPr="003D4BF3">
        <w:rPr>
          <w:sz w:val="20"/>
          <w:szCs w:val="20"/>
        </w:rPr>
        <w:t xml:space="preserve"> // INVESTISSEUR ou PARTENAIRE</w:t>
      </w:r>
    </w:p>
    <w:p w14:paraId="70779478" w14:textId="3CAFA298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String </w:t>
      </w:r>
      <w:proofErr w:type="spellStart"/>
      <w:proofErr w:type="gram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>;</w:t>
      </w:r>
      <w:proofErr w:type="gramEnd"/>
      <w:r w:rsidRPr="003D4BF3">
        <w:rPr>
          <w:sz w:val="20"/>
          <w:szCs w:val="20"/>
        </w:rPr>
        <w:t xml:space="preserve"> // CREATION_SOCIETE, ACHAT_PARTS, COLLABORATION_SIMPLE, JOINT_VENTURE, etc.</w:t>
      </w:r>
    </w:p>
    <w:p w14:paraId="0ED05E23" w14:textId="7BBA7F39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String </w:t>
      </w:r>
      <w:proofErr w:type="spellStart"/>
      <w:proofErr w:type="gram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>;</w:t>
      </w:r>
      <w:proofErr w:type="gramEnd"/>
      <w:r w:rsidRPr="003D4BF3">
        <w:rPr>
          <w:sz w:val="20"/>
          <w:szCs w:val="20"/>
        </w:rPr>
        <w:t xml:space="preserve"> // PERSONNEL, SOCIETE, JURIDIQUE, FINANCIER, AUTORISATION</w:t>
      </w:r>
    </w:p>
    <w:p w14:paraId="366D5FFA" w14:textId="18F067D9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String </w:t>
      </w:r>
      <w:proofErr w:type="spellStart"/>
      <w:proofErr w:type="gram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>;</w:t>
      </w:r>
      <w:proofErr w:type="gramEnd"/>
    </w:p>
    <w:p w14:paraId="1D07DA08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@</w:t>
      </w:r>
      <w:proofErr w:type="gramStart"/>
      <w:r w:rsidRPr="003D4BF3">
        <w:rPr>
          <w:sz w:val="20"/>
          <w:szCs w:val="20"/>
        </w:rPr>
        <w:t>Column(</w:t>
      </w:r>
      <w:proofErr w:type="gramEnd"/>
      <w:r w:rsidRPr="003D4BF3">
        <w:rPr>
          <w:sz w:val="20"/>
          <w:szCs w:val="20"/>
        </w:rPr>
        <w:t>length = 2000)</w:t>
      </w:r>
    </w:p>
    <w:p w14:paraId="3DB5AA46" w14:textId="59CCBA62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String </w:t>
      </w:r>
      <w:proofErr w:type="gramStart"/>
      <w:r w:rsidRPr="003D4BF3">
        <w:rPr>
          <w:sz w:val="20"/>
          <w:szCs w:val="20"/>
        </w:rPr>
        <w:t>description;</w:t>
      </w:r>
      <w:proofErr w:type="gramEnd"/>
    </w:p>
    <w:p w14:paraId="4EE89D09" w14:textId="1E17378B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Boolean </w:t>
      </w:r>
      <w:proofErr w:type="gramStart"/>
      <w:r w:rsidRPr="003D4BF3">
        <w:rPr>
          <w:sz w:val="20"/>
          <w:szCs w:val="20"/>
        </w:rPr>
        <w:t>obligatoire;</w:t>
      </w:r>
      <w:proofErr w:type="gramEnd"/>
    </w:p>
    <w:p w14:paraId="5E40D0E0" w14:textId="2392CB0C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String </w:t>
      </w:r>
      <w:proofErr w:type="gramStart"/>
      <w:r w:rsidRPr="003D4BF3">
        <w:rPr>
          <w:sz w:val="20"/>
          <w:szCs w:val="20"/>
        </w:rPr>
        <w:t>organisme;</w:t>
      </w:r>
      <w:proofErr w:type="gramEnd"/>
    </w:p>
    <w:p w14:paraId="6E26C686" w14:textId="76EAAA43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String </w:t>
      </w:r>
      <w:proofErr w:type="spellStart"/>
      <w:proofErr w:type="gram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>;</w:t>
      </w:r>
      <w:proofErr w:type="gramEnd"/>
    </w:p>
    <w:p w14:paraId="322713C0" w14:textId="518444D4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Integer </w:t>
      </w:r>
      <w:proofErr w:type="spellStart"/>
      <w:proofErr w:type="gram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;</w:t>
      </w:r>
      <w:proofErr w:type="gramEnd"/>
    </w:p>
    <w:p w14:paraId="0D6BC236" w14:textId="5A515F11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Boolean </w:t>
      </w:r>
      <w:proofErr w:type="gramStart"/>
      <w:r w:rsidRPr="003D4BF3">
        <w:rPr>
          <w:sz w:val="20"/>
          <w:szCs w:val="20"/>
        </w:rPr>
        <w:t>actif;</w:t>
      </w:r>
      <w:proofErr w:type="gramEnd"/>
    </w:p>
    <w:p w14:paraId="7A0653DA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@</w:t>
      </w:r>
      <w:proofErr w:type="gramStart"/>
      <w:r w:rsidRPr="003D4BF3">
        <w:rPr>
          <w:sz w:val="20"/>
          <w:szCs w:val="20"/>
        </w:rPr>
        <w:t>Column(</w:t>
      </w:r>
      <w:proofErr w:type="gramEnd"/>
      <w:r w:rsidRPr="003D4BF3">
        <w:rPr>
          <w:sz w:val="20"/>
          <w:szCs w:val="20"/>
        </w:rPr>
        <w:t>name = "</w:t>
      </w:r>
      <w:proofErr w:type="spellStart"/>
      <w:r w:rsidRPr="003D4BF3">
        <w:rPr>
          <w:sz w:val="20"/>
          <w:szCs w:val="20"/>
        </w:rPr>
        <w:t>dateCreation</w:t>
      </w:r>
      <w:proofErr w:type="spellEnd"/>
      <w:r w:rsidRPr="003D4BF3">
        <w:rPr>
          <w:sz w:val="20"/>
          <w:szCs w:val="20"/>
        </w:rPr>
        <w:t xml:space="preserve">", </w:t>
      </w:r>
      <w:proofErr w:type="spellStart"/>
      <w:r w:rsidRPr="003D4BF3">
        <w:rPr>
          <w:sz w:val="20"/>
          <w:szCs w:val="20"/>
        </w:rPr>
        <w:t>insertable</w:t>
      </w:r>
      <w:proofErr w:type="spellEnd"/>
      <w:r w:rsidRPr="003D4BF3">
        <w:rPr>
          <w:sz w:val="20"/>
          <w:szCs w:val="20"/>
        </w:rPr>
        <w:t xml:space="preserve"> = false, </w:t>
      </w:r>
      <w:proofErr w:type="spellStart"/>
      <w:r w:rsidRPr="003D4BF3">
        <w:rPr>
          <w:sz w:val="20"/>
          <w:szCs w:val="20"/>
        </w:rPr>
        <w:t>updatable</w:t>
      </w:r>
      <w:proofErr w:type="spellEnd"/>
      <w:r w:rsidRPr="003D4BF3">
        <w:rPr>
          <w:sz w:val="20"/>
          <w:szCs w:val="20"/>
        </w:rPr>
        <w:t xml:space="preserve"> = false)</w:t>
      </w:r>
    </w:p>
    <w:p w14:paraId="66D84B24" w14:textId="6187A775" w:rsidR="00781178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    </w:t>
      </w:r>
      <w:proofErr w:type="spellStart"/>
      <w:proofErr w:type="gramStart"/>
      <w:r w:rsidRPr="003D4BF3">
        <w:rPr>
          <w:sz w:val="20"/>
          <w:szCs w:val="20"/>
        </w:rPr>
        <w:t>private</w:t>
      </w:r>
      <w:proofErr w:type="spellEnd"/>
      <w:proofErr w:type="gramEnd"/>
      <w:r w:rsidRPr="003D4BF3">
        <w:rPr>
          <w:sz w:val="20"/>
          <w:szCs w:val="20"/>
        </w:rPr>
        <w:t xml:space="preserve"> </w:t>
      </w:r>
      <w:proofErr w:type="spellStart"/>
      <w:proofErr w:type="gramStart"/>
      <w:r w:rsidRPr="003D4BF3">
        <w:rPr>
          <w:sz w:val="20"/>
          <w:szCs w:val="20"/>
        </w:rPr>
        <w:t>java.sql.Timestamp</w:t>
      </w:r>
      <w:proofErr w:type="spellEnd"/>
      <w:proofErr w:type="gramEnd"/>
      <w:r w:rsidRPr="003D4BF3">
        <w:rPr>
          <w:sz w:val="20"/>
          <w:szCs w:val="20"/>
        </w:rPr>
        <w:t xml:space="preserve"> </w:t>
      </w:r>
      <w:proofErr w:type="spellStart"/>
      <w:r w:rsidRPr="003D4BF3">
        <w:rPr>
          <w:sz w:val="20"/>
          <w:szCs w:val="20"/>
        </w:rPr>
        <w:t>dateCreation</w:t>
      </w:r>
      <w:proofErr w:type="spellEnd"/>
      <w:r>
        <w:rPr>
          <w:sz w:val="20"/>
          <w:szCs w:val="20"/>
        </w:rPr>
        <w:t>}</w:t>
      </w:r>
    </w:p>
    <w:p w14:paraId="4B77FA5A" w14:textId="77777777" w:rsidR="003D4BF3" w:rsidRDefault="003D4BF3" w:rsidP="003D4BF3">
      <w:pPr>
        <w:rPr>
          <w:sz w:val="20"/>
          <w:szCs w:val="20"/>
        </w:rPr>
      </w:pPr>
    </w:p>
    <w:p w14:paraId="595CAD32" w14:textId="77777777" w:rsidR="005A07BC" w:rsidRDefault="005A07BC" w:rsidP="003D4BF3">
      <w:pPr>
        <w:rPr>
          <w:sz w:val="20"/>
          <w:szCs w:val="20"/>
        </w:rPr>
      </w:pPr>
    </w:p>
    <w:p w14:paraId="3977E7B5" w14:textId="77777777" w:rsidR="003D4BF3" w:rsidRDefault="003D4BF3" w:rsidP="003D4BF3">
      <w:pPr>
        <w:rPr>
          <w:sz w:val="20"/>
          <w:szCs w:val="20"/>
        </w:rPr>
      </w:pPr>
    </w:p>
    <w:p w14:paraId="631266A0" w14:textId="77777777" w:rsidR="003D4BF3" w:rsidRDefault="003D4BF3" w:rsidP="003D4BF3">
      <w:pPr>
        <w:rPr>
          <w:sz w:val="20"/>
          <w:szCs w:val="20"/>
        </w:rPr>
      </w:pPr>
    </w:p>
    <w:p w14:paraId="78ADE978" w14:textId="77777777" w:rsidR="003D4BF3" w:rsidRDefault="003D4BF3" w:rsidP="003D4BF3">
      <w:pPr>
        <w:rPr>
          <w:sz w:val="20"/>
          <w:szCs w:val="20"/>
        </w:rPr>
      </w:pPr>
    </w:p>
    <w:p w14:paraId="69BE1A37" w14:textId="77777777" w:rsidR="003D4BF3" w:rsidRDefault="003D4BF3" w:rsidP="003D4BF3">
      <w:pPr>
        <w:rPr>
          <w:sz w:val="20"/>
          <w:szCs w:val="20"/>
        </w:rPr>
      </w:pPr>
    </w:p>
    <w:p w14:paraId="5DE13357" w14:textId="77777777" w:rsidR="003D4BF3" w:rsidRDefault="003D4BF3" w:rsidP="003D4BF3">
      <w:pPr>
        <w:rPr>
          <w:sz w:val="20"/>
          <w:szCs w:val="20"/>
        </w:rPr>
      </w:pPr>
    </w:p>
    <w:p w14:paraId="535E6A2D" w14:textId="77777777" w:rsidR="003D4BF3" w:rsidRDefault="003D4BF3" w:rsidP="003D4BF3">
      <w:pPr>
        <w:rPr>
          <w:sz w:val="20"/>
          <w:szCs w:val="20"/>
        </w:rPr>
      </w:pPr>
    </w:p>
    <w:p w14:paraId="1AF4404A" w14:textId="77777777" w:rsidR="003D4BF3" w:rsidRDefault="003D4BF3" w:rsidP="003D4BF3">
      <w:pPr>
        <w:rPr>
          <w:sz w:val="20"/>
          <w:szCs w:val="20"/>
        </w:rPr>
      </w:pPr>
    </w:p>
    <w:p w14:paraId="7574AE48" w14:textId="27F34E79" w:rsidR="003D4BF3" w:rsidRPr="003D4BF3" w:rsidRDefault="003D4BF3" w:rsidP="003D4BF3">
      <w:pPr>
        <w:rPr>
          <w:b/>
          <w:bCs/>
          <w:color w:val="C00000"/>
          <w:sz w:val="24"/>
          <w:szCs w:val="24"/>
        </w:rPr>
      </w:pPr>
      <w:proofErr w:type="spellStart"/>
      <w:r w:rsidRPr="003D4BF3">
        <w:rPr>
          <w:b/>
          <w:bCs/>
          <w:color w:val="C00000"/>
          <w:sz w:val="24"/>
          <w:szCs w:val="24"/>
        </w:rPr>
        <w:t>BDDocuments</w:t>
      </w:r>
      <w:proofErr w:type="spellEnd"/>
    </w:p>
    <w:p w14:paraId="184EED41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-- Cas 1 : CREATION_SOCIETE</w:t>
      </w:r>
    </w:p>
    <w:p w14:paraId="26F09C13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INSERT INTO documents (profil, </w:t>
      </w:r>
      <w:proofErr w:type="spell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 xml:space="preserve">, description, organisme, </w:t>
      </w:r>
      <w:proofErr w:type="spell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)</w:t>
      </w:r>
    </w:p>
    <w:p w14:paraId="77A046FC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VALUES</w:t>
      </w:r>
    </w:p>
    <w:p w14:paraId="5AD039B1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'CREATION_SOCIETE', 'PERSONNEL', 'Copie du passeport', 'Passeport valide de l’investisseur étranger', 'Autorités tunisiennes', 'PASS-001', 1),</w:t>
      </w:r>
    </w:p>
    <w:p w14:paraId="014216CB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'CREATION_SOCIETE', 'PERSONNEL', 'Adresse de résidence', 'Adresse complète dans le pays d’origine', 'Administration', 'ADDR-001', 2),</w:t>
      </w:r>
    </w:p>
    <w:p w14:paraId="5F7114E7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'CREATION_SOCIETE', 'BANCAIRE', 'Attestation bancaire', 'Document prouvant la capacité financière', 'Banque', 'BANK-001', 3),</w:t>
      </w:r>
    </w:p>
    <w:p w14:paraId="103BD3BD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'CREATION_SOCIETE', 'BANCAIRE', 'Certificat de transfert devises', 'Preuve du transfert du capital depuis l’étranger', 'Banque Centrale de Tunisie', 'BANK-002', 4),</w:t>
      </w:r>
    </w:p>
    <w:p w14:paraId="6236B53A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'CREATION_SOCIETE', 'JURIDIQUE', 'Statuts de la société', 'Statuts de la société préparés par avocat', 'Registre National des Entreprises', 'STAT-001', 5),</w:t>
      </w:r>
    </w:p>
    <w:p w14:paraId="3267008C" w14:textId="4F956A91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('INVESTISSEUR', 'CREATION_SOCIETE', 'INVESTISSEMENT', 'Déclaration d’investissement', 'Déclaration auprès de Tunisia Investment </w:t>
      </w:r>
      <w:proofErr w:type="spellStart"/>
      <w:r w:rsidRPr="003D4BF3">
        <w:rPr>
          <w:sz w:val="20"/>
          <w:szCs w:val="20"/>
        </w:rPr>
        <w:t>Authority</w:t>
      </w:r>
      <w:proofErr w:type="spellEnd"/>
      <w:r w:rsidRPr="003D4BF3">
        <w:rPr>
          <w:sz w:val="20"/>
          <w:szCs w:val="20"/>
        </w:rPr>
        <w:t xml:space="preserve">', 'Tunisia Investment </w:t>
      </w:r>
      <w:proofErr w:type="spellStart"/>
      <w:r w:rsidRPr="003D4BF3">
        <w:rPr>
          <w:sz w:val="20"/>
          <w:szCs w:val="20"/>
        </w:rPr>
        <w:t>Authority</w:t>
      </w:r>
      <w:proofErr w:type="spellEnd"/>
      <w:r w:rsidRPr="003D4BF3">
        <w:rPr>
          <w:sz w:val="20"/>
          <w:szCs w:val="20"/>
        </w:rPr>
        <w:t>', 'TIA-001', 6</w:t>
      </w:r>
      <w:proofErr w:type="gramStart"/>
      <w:r w:rsidRPr="003D4BF3">
        <w:rPr>
          <w:sz w:val="20"/>
          <w:szCs w:val="20"/>
        </w:rPr>
        <w:t>);</w:t>
      </w:r>
      <w:proofErr w:type="gramEnd"/>
    </w:p>
    <w:p w14:paraId="348CCB2F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-- Cas 2 : ACHAT_PARTS</w:t>
      </w:r>
    </w:p>
    <w:p w14:paraId="185B9920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INSERT INTO documents (profil, </w:t>
      </w:r>
      <w:proofErr w:type="spell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 xml:space="preserve">, description, organisme, </w:t>
      </w:r>
      <w:proofErr w:type="spell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)</w:t>
      </w:r>
    </w:p>
    <w:p w14:paraId="0D0E2C4E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VALUES</w:t>
      </w:r>
    </w:p>
    <w:p w14:paraId="73C67158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'ACHAT_PARTS', 'PERSONNEL', 'Copie du passeport', 'Passeport valide', 'Autorités', 'PASS-002', 1),</w:t>
      </w:r>
    </w:p>
    <w:p w14:paraId="1EF721F9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'ACHAT_PARTS', 'BANCAIRE', 'Preuve origine fonds', 'Document expliquant l’origine des fonds', 'Banque', 'BANK-003', 2),</w:t>
      </w:r>
    </w:p>
    <w:p w14:paraId="09DF219B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'ACHAT_PARTS', 'JURIDIQUE', 'Contrat achat des parts', 'Contrat officiel d’acquisition des parts', 'Notaire', 'LEGAL-001', 3),</w:t>
      </w:r>
    </w:p>
    <w:p w14:paraId="5018EA1C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'ACHAT_PARTS', 'JURIDIQUE', 'Statuts mis à jour', 'Statuts modifiés après achat', 'Registre National des Entreprises', 'LEGAL-002', 4</w:t>
      </w:r>
      <w:proofErr w:type="gramStart"/>
      <w:r w:rsidRPr="003D4BF3">
        <w:rPr>
          <w:sz w:val="20"/>
          <w:szCs w:val="20"/>
        </w:rPr>
        <w:t>);</w:t>
      </w:r>
      <w:proofErr w:type="gramEnd"/>
    </w:p>
    <w:p w14:paraId="66DA13DA" w14:textId="77777777" w:rsidR="003D4BF3" w:rsidRPr="003D4BF3" w:rsidRDefault="003D4BF3" w:rsidP="003D4BF3">
      <w:pPr>
        <w:rPr>
          <w:sz w:val="20"/>
          <w:szCs w:val="20"/>
        </w:rPr>
      </w:pPr>
    </w:p>
    <w:p w14:paraId="573890AC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-- Cas 3 : CREATION_FILIALE</w:t>
      </w:r>
    </w:p>
    <w:p w14:paraId="301307B4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INSERT INTO documents (profil, </w:t>
      </w:r>
      <w:proofErr w:type="spell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 xml:space="preserve">, description, organisme, </w:t>
      </w:r>
      <w:proofErr w:type="spell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)</w:t>
      </w:r>
    </w:p>
    <w:p w14:paraId="651B4979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lastRenderedPageBreak/>
        <w:t>VALUES</w:t>
      </w:r>
    </w:p>
    <w:p w14:paraId="62DE92ED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'CREATION_FILIALE', 'PERSONNEL', 'Passeport', 'Passeport investisseur', 'Autorités', 'PASS-003', 1),</w:t>
      </w:r>
    </w:p>
    <w:p w14:paraId="0FB7847D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'CREATION_FILIALE', 'BANCAIRE', 'Certificat bancaire', 'Attestation de transfert de capital', 'Banque', 'BANK-004', 2),</w:t>
      </w:r>
    </w:p>
    <w:p w14:paraId="6F6CF0A7" w14:textId="315CC8F0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'CREATION_FILIALE', 'JURIDIQUE', 'Statuts filiale', 'Statuts officiels de la filiale', 'Registre National des Entreprises', 'STAT-002', 3</w:t>
      </w:r>
      <w:proofErr w:type="gramStart"/>
      <w:r w:rsidRPr="003D4BF3">
        <w:rPr>
          <w:sz w:val="20"/>
          <w:szCs w:val="20"/>
        </w:rPr>
        <w:t>);</w:t>
      </w:r>
      <w:proofErr w:type="gramEnd"/>
    </w:p>
    <w:p w14:paraId="4159208B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-- Cas 4 : INVESTISSEMENT_STARTUP</w:t>
      </w:r>
    </w:p>
    <w:p w14:paraId="1342414D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INSERT INTO documents (profil, </w:t>
      </w:r>
      <w:proofErr w:type="spell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 xml:space="preserve">, description, organisme, </w:t>
      </w:r>
      <w:proofErr w:type="spell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)</w:t>
      </w:r>
    </w:p>
    <w:p w14:paraId="6FCFE16A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VALUES</w:t>
      </w:r>
    </w:p>
    <w:p w14:paraId="1507936D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'INVESTISSEMENT_STARTUP', 'PERSONNEL', 'Passeport', 'Document identité', 'Autorités', 'PASS-004', 1),</w:t>
      </w:r>
    </w:p>
    <w:p w14:paraId="5EAF7012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'INVESTISSEMENT_STARTUP', 'BANCAIRE', 'Preuve fonds', 'Attestation bancaire', 'Banque', 'BANK-005', 2),</w:t>
      </w:r>
    </w:p>
    <w:p w14:paraId="307E92CB" w14:textId="121E5984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'INVESTISSEMENT_STARTUP', 'JURIDIQUE', 'Contrat investissement', 'Contrat entre investisseur et startup', 'Avocat', 'LEGAL-003', 3</w:t>
      </w:r>
      <w:proofErr w:type="gramStart"/>
      <w:r w:rsidRPr="003D4BF3">
        <w:rPr>
          <w:sz w:val="20"/>
          <w:szCs w:val="20"/>
        </w:rPr>
        <w:t>);</w:t>
      </w:r>
      <w:proofErr w:type="gramEnd"/>
    </w:p>
    <w:p w14:paraId="02D243FA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-- Cas 5 : INVESTISSEMENT_PROJET</w:t>
      </w:r>
    </w:p>
    <w:p w14:paraId="57867335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INSERT INTO documents (profil, </w:t>
      </w:r>
      <w:proofErr w:type="spell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 xml:space="preserve">, description, organisme, </w:t>
      </w:r>
      <w:proofErr w:type="spell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)</w:t>
      </w:r>
    </w:p>
    <w:p w14:paraId="5BFEAA98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VALUES</w:t>
      </w:r>
    </w:p>
    <w:p w14:paraId="53E3811A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'INVESTISSEMENT_PROJET', 'PERSONNEL', 'Passeport', 'Copie passeport', 'Autorités', 'PASS-005', 1),</w:t>
      </w:r>
    </w:p>
    <w:p w14:paraId="59DCB443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('INVESTISSEUR', 'INVESTISSEMENT_PROJET', 'BANCAIRE', 'Certificat transfert', 'Preuve transfert devises', 'Banque Centrale de Tunisie', 'BANK-006', 2),</w:t>
      </w:r>
    </w:p>
    <w:p w14:paraId="27A7C93C" w14:textId="7F484224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('INVESTISSEUR', 'INVESTISSEMENT_PROJET', 'INVESTISSEMENT', 'Contrat investissement', 'Contrat du projet', 'Tunisia Investment </w:t>
      </w:r>
      <w:proofErr w:type="spellStart"/>
      <w:r w:rsidRPr="003D4BF3">
        <w:rPr>
          <w:sz w:val="20"/>
          <w:szCs w:val="20"/>
        </w:rPr>
        <w:t>Authority</w:t>
      </w:r>
      <w:proofErr w:type="spellEnd"/>
      <w:r w:rsidRPr="003D4BF3">
        <w:rPr>
          <w:sz w:val="20"/>
          <w:szCs w:val="20"/>
        </w:rPr>
        <w:t>', 'TIA-002', 3</w:t>
      </w:r>
      <w:proofErr w:type="gramStart"/>
      <w:r w:rsidRPr="003D4BF3">
        <w:rPr>
          <w:sz w:val="20"/>
          <w:szCs w:val="20"/>
        </w:rPr>
        <w:t>);</w:t>
      </w:r>
      <w:proofErr w:type="gramEnd"/>
    </w:p>
    <w:p w14:paraId="6ADFDC09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-- Cas 1 : COLLABORATION_SIMPLE</w:t>
      </w:r>
    </w:p>
    <w:p w14:paraId="29092BEC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INSERT INTO documents (profil, </w:t>
      </w:r>
      <w:proofErr w:type="spell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 xml:space="preserve">, description, organisme, </w:t>
      </w:r>
      <w:proofErr w:type="spell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)</w:t>
      </w:r>
    </w:p>
    <w:p w14:paraId="5FE6D0E1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VALUES</w:t>
      </w:r>
    </w:p>
    <w:p w14:paraId="34E820E7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'COLLABORATION_SIMPLE', 'PERSONNEL', 'Copie du passeport', 'Passeport du partenaire étranger', 'Autorités', 'PASS-101', 1),</w:t>
      </w:r>
    </w:p>
    <w:p w14:paraId="48431D9A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'COLLABORATION_SIMPLE', 'SOCIÉTE', 'Registre de commerce', 'Registre de la société partenaire si entreprise', 'Registre National des Entreprises', 'REG-101', 2),</w:t>
      </w:r>
    </w:p>
    <w:p w14:paraId="51D3750F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lastRenderedPageBreak/>
        <w:t>('PARTENAIRE', 'COLLABORATION_SIMPLE', 'JURIDIQUE', 'Protocole d’accord', '</w:t>
      </w:r>
      <w:proofErr w:type="spellStart"/>
      <w:r w:rsidRPr="003D4BF3">
        <w:rPr>
          <w:sz w:val="20"/>
          <w:szCs w:val="20"/>
        </w:rPr>
        <w:t>MoU</w:t>
      </w:r>
      <w:proofErr w:type="spellEnd"/>
      <w:r w:rsidRPr="003D4BF3">
        <w:rPr>
          <w:sz w:val="20"/>
          <w:szCs w:val="20"/>
        </w:rPr>
        <w:t xml:space="preserve"> ou contrat de collaboration simple', 'Avocat', 'MOU-101', 3),</w:t>
      </w:r>
    </w:p>
    <w:p w14:paraId="5832B234" w14:textId="11B24686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'COLLABORATION_SIMPLE', 'FINANCIER', 'Attestation bancaire', 'Justification des fonds si nécessaire', 'Banque', 'BANK-101', 4</w:t>
      </w:r>
      <w:proofErr w:type="gramStart"/>
      <w:r w:rsidRPr="003D4BF3">
        <w:rPr>
          <w:sz w:val="20"/>
          <w:szCs w:val="20"/>
        </w:rPr>
        <w:t>);</w:t>
      </w:r>
      <w:proofErr w:type="gramEnd"/>
    </w:p>
    <w:p w14:paraId="2BEB60DD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-- Cas 2 : JOINT_VENTURE</w:t>
      </w:r>
    </w:p>
    <w:p w14:paraId="7FEFCE4E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INSERT INTO documents (profil, </w:t>
      </w:r>
      <w:proofErr w:type="spell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 xml:space="preserve">, description, organisme, </w:t>
      </w:r>
      <w:proofErr w:type="spell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)</w:t>
      </w:r>
    </w:p>
    <w:p w14:paraId="2DCA863D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VALUES</w:t>
      </w:r>
    </w:p>
    <w:p w14:paraId="4D8CAE65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'JOINT_VENTURE', 'PERSONNEL', 'Copie passeport', 'Passeport du représentant légal', 'Autorités', 'PASS-102', 1),</w:t>
      </w:r>
    </w:p>
    <w:p w14:paraId="290B4989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'JOINT_VENTURE', 'SOCIÉTE', 'Statuts société mère', 'Statuts de la société étrangère', 'Registre National des Entreprises', 'STAT-101', 2),</w:t>
      </w:r>
    </w:p>
    <w:p w14:paraId="3110D560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'JOINT_VENTURE', 'JURIDIQUE', 'Contrat joint-venture', 'Contrat officiel pour créer joint-venture', 'Avocat', 'JV-101', 3),</w:t>
      </w:r>
    </w:p>
    <w:p w14:paraId="6DD69E16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'JOINT_VENTURE', 'FINANCIER', 'Preuve fonds', 'Attestation bancaire / capital projet', 'Banque', 'BANK-102', 4),</w:t>
      </w:r>
    </w:p>
    <w:p w14:paraId="6BAF8E15" w14:textId="76CF81C4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'JOINT_VENTURE', 'AUTORISATION', 'Autorisation secteur', 'Autorisation officielle selon secteur', 'Ministère / APIC / APIA', 'AUTH-101', 5</w:t>
      </w:r>
      <w:proofErr w:type="gramStart"/>
      <w:r w:rsidRPr="003D4BF3">
        <w:rPr>
          <w:sz w:val="20"/>
          <w:szCs w:val="20"/>
        </w:rPr>
        <w:t>);</w:t>
      </w:r>
      <w:proofErr w:type="gramEnd"/>
    </w:p>
    <w:p w14:paraId="48EAB90F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-- Cas 3 : PARTICIPATION_STARTUP</w:t>
      </w:r>
    </w:p>
    <w:p w14:paraId="6FCA50FC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 xml:space="preserve">INSERT INTO documents (profil, </w:t>
      </w:r>
      <w:proofErr w:type="spellStart"/>
      <w:r w:rsidRPr="003D4BF3">
        <w:rPr>
          <w:sz w:val="20"/>
          <w:szCs w:val="20"/>
        </w:rPr>
        <w:t>typeCas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categorieDocument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nomDocument</w:t>
      </w:r>
      <w:proofErr w:type="spellEnd"/>
      <w:r w:rsidRPr="003D4BF3">
        <w:rPr>
          <w:sz w:val="20"/>
          <w:szCs w:val="20"/>
        </w:rPr>
        <w:t xml:space="preserve">, description, organisme, </w:t>
      </w:r>
      <w:proofErr w:type="spellStart"/>
      <w:r w:rsidRPr="003D4BF3">
        <w:rPr>
          <w:sz w:val="20"/>
          <w:szCs w:val="20"/>
        </w:rPr>
        <w:t>codeDocument</w:t>
      </w:r>
      <w:proofErr w:type="spellEnd"/>
      <w:r w:rsidRPr="003D4BF3">
        <w:rPr>
          <w:sz w:val="20"/>
          <w:szCs w:val="20"/>
        </w:rPr>
        <w:t xml:space="preserve">, </w:t>
      </w:r>
      <w:proofErr w:type="spellStart"/>
      <w:r w:rsidRPr="003D4BF3">
        <w:rPr>
          <w:sz w:val="20"/>
          <w:szCs w:val="20"/>
        </w:rPr>
        <w:t>ordreAffichage</w:t>
      </w:r>
      <w:proofErr w:type="spellEnd"/>
      <w:r w:rsidRPr="003D4BF3">
        <w:rPr>
          <w:sz w:val="20"/>
          <w:szCs w:val="20"/>
        </w:rPr>
        <w:t>)</w:t>
      </w:r>
    </w:p>
    <w:p w14:paraId="3F91B9E6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VALUES</w:t>
      </w:r>
    </w:p>
    <w:p w14:paraId="54958B30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'PARTICIPATION_STARTUP', 'PERSONNEL', 'Passeport', 'Passeport de l’investisseur partenaire', 'Autorités', 'PASS-103', 1),</w:t>
      </w:r>
    </w:p>
    <w:p w14:paraId="08099A17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'PARTICIPATION_STARTUP', 'SOCIÉTE', 'Statuts startup', 'Statuts de la startup tunisienne', 'Registre National des Entreprises', 'STAT-102', 2),</w:t>
      </w:r>
    </w:p>
    <w:p w14:paraId="73691C2D" w14:textId="77777777" w:rsidR="003D4BF3" w:rsidRP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'PARTICIPATION_STARTUP', 'JURIDIQUE', 'Contrat investissement', 'Contrat entre partenaire et startup', 'Avocat', 'INV-101', 3),</w:t>
      </w:r>
    </w:p>
    <w:p w14:paraId="0D31C3D6" w14:textId="226AD08D" w:rsidR="003D4BF3" w:rsidRDefault="003D4BF3" w:rsidP="003D4BF3">
      <w:pPr>
        <w:rPr>
          <w:sz w:val="20"/>
          <w:szCs w:val="20"/>
        </w:rPr>
      </w:pPr>
      <w:r w:rsidRPr="003D4BF3">
        <w:rPr>
          <w:sz w:val="20"/>
          <w:szCs w:val="20"/>
        </w:rPr>
        <w:t>('PARTENAIRE', 'PARTICIPATION_STARTUP', 'FINANCIER', 'Attestation bancaire', 'Justification fonds pour participation', 'Banque', 'BANK-103', 4</w:t>
      </w:r>
      <w:proofErr w:type="gramStart"/>
      <w:r w:rsidRPr="003D4BF3">
        <w:rPr>
          <w:sz w:val="20"/>
          <w:szCs w:val="20"/>
        </w:rPr>
        <w:t>);</w:t>
      </w:r>
      <w:proofErr w:type="gramEnd"/>
    </w:p>
    <w:p w14:paraId="216AA91A" w14:textId="77777777" w:rsidR="005A07BC" w:rsidRDefault="005A07BC" w:rsidP="003D4BF3">
      <w:pPr>
        <w:rPr>
          <w:sz w:val="20"/>
          <w:szCs w:val="20"/>
        </w:rPr>
      </w:pPr>
    </w:p>
    <w:p w14:paraId="7DCEA46A" w14:textId="77777777" w:rsidR="005A07BC" w:rsidRDefault="005A07BC" w:rsidP="003D4BF3">
      <w:pPr>
        <w:rPr>
          <w:sz w:val="20"/>
          <w:szCs w:val="20"/>
        </w:rPr>
      </w:pPr>
    </w:p>
    <w:p w14:paraId="6F6582CB" w14:textId="77777777" w:rsidR="005A07BC" w:rsidRDefault="005A07BC" w:rsidP="003D4BF3">
      <w:pPr>
        <w:rPr>
          <w:sz w:val="20"/>
          <w:szCs w:val="20"/>
        </w:rPr>
      </w:pPr>
    </w:p>
    <w:p w14:paraId="5107B2B7" w14:textId="77777777" w:rsidR="005A07BC" w:rsidRDefault="005A07BC" w:rsidP="003D4BF3">
      <w:pPr>
        <w:rPr>
          <w:sz w:val="20"/>
          <w:szCs w:val="20"/>
        </w:rPr>
      </w:pPr>
    </w:p>
    <w:p w14:paraId="0DFAF252" w14:textId="77777777" w:rsidR="005A07BC" w:rsidRDefault="005A07BC" w:rsidP="003D4BF3">
      <w:pPr>
        <w:rPr>
          <w:sz w:val="20"/>
          <w:szCs w:val="20"/>
        </w:rPr>
      </w:pPr>
    </w:p>
    <w:p w14:paraId="73966274" w14:textId="06CB97A1" w:rsidR="005A07BC" w:rsidRDefault="005A07BC" w:rsidP="003D4BF3">
      <w:pPr>
        <w:pBdr>
          <w:bottom w:val="single" w:sz="6" w:space="1" w:color="auto"/>
        </w:pBdr>
        <w:rPr>
          <w:b/>
          <w:bCs/>
          <w:color w:val="4BACC6" w:themeColor="accent5"/>
          <w:sz w:val="32"/>
          <w:szCs w:val="32"/>
        </w:rPr>
      </w:pPr>
      <w:r w:rsidRPr="005A07BC">
        <w:rPr>
          <w:b/>
          <w:bCs/>
          <w:color w:val="4BACC6" w:themeColor="accent5"/>
          <w:sz w:val="32"/>
          <w:szCs w:val="32"/>
        </w:rPr>
        <w:tab/>
        <w:t xml:space="preserve">Agent </w:t>
      </w:r>
      <w:proofErr w:type="spellStart"/>
      <w:r w:rsidRPr="005A07BC">
        <w:rPr>
          <w:b/>
          <w:bCs/>
          <w:color w:val="4BACC6" w:themeColor="accent5"/>
          <w:sz w:val="32"/>
          <w:szCs w:val="32"/>
        </w:rPr>
        <w:t>Recommendation</w:t>
      </w:r>
      <w:proofErr w:type="spellEnd"/>
    </w:p>
    <w:p w14:paraId="14CB253F" w14:textId="77777777" w:rsidR="005A07BC" w:rsidRPr="005A07BC" w:rsidRDefault="005A07BC" w:rsidP="005A07BC">
      <w:r w:rsidRPr="005A07BC">
        <w:t>@Service</w:t>
      </w:r>
    </w:p>
    <w:p w14:paraId="2420E487" w14:textId="70037495" w:rsidR="005A07BC" w:rsidRPr="005A07BC" w:rsidRDefault="005A07BC" w:rsidP="005A07BC">
      <w:proofErr w:type="gramStart"/>
      <w:r w:rsidRPr="005A07BC">
        <w:t>public</w:t>
      </w:r>
      <w:proofErr w:type="gramEnd"/>
      <w:r w:rsidRPr="005A07BC">
        <w:t xml:space="preserve"> class </w:t>
      </w:r>
      <w:proofErr w:type="spellStart"/>
      <w:r w:rsidRPr="005A07BC">
        <w:rPr>
          <w:b/>
          <w:bCs/>
        </w:rPr>
        <w:t>RecommandationService</w:t>
      </w:r>
      <w:proofErr w:type="spellEnd"/>
      <w:r w:rsidRPr="005A07BC">
        <w:t xml:space="preserve"> {</w:t>
      </w:r>
    </w:p>
    <w:p w14:paraId="1CEBDDA5" w14:textId="77777777" w:rsidR="005A07BC" w:rsidRPr="005A07BC" w:rsidRDefault="005A07BC" w:rsidP="005A07BC">
      <w:r w:rsidRPr="005A07BC">
        <w:t xml:space="preserve">    </w:t>
      </w:r>
      <w:proofErr w:type="spellStart"/>
      <w:proofErr w:type="gramStart"/>
      <w:r w:rsidRPr="005A07BC">
        <w:t>private</w:t>
      </w:r>
      <w:proofErr w:type="spellEnd"/>
      <w:proofErr w:type="gramEnd"/>
      <w:r w:rsidRPr="005A07BC">
        <w:t xml:space="preserve"> final </w:t>
      </w:r>
      <w:proofErr w:type="spellStart"/>
      <w:r w:rsidRPr="005A07BC">
        <w:t>OpportuniteInvestissementRepository</w:t>
      </w:r>
      <w:proofErr w:type="spellEnd"/>
      <w:r w:rsidRPr="005A07BC">
        <w:t xml:space="preserve"> </w:t>
      </w:r>
      <w:proofErr w:type="spellStart"/>
      <w:proofErr w:type="gramStart"/>
      <w:r w:rsidRPr="005A07BC">
        <w:t>investRepo</w:t>
      </w:r>
      <w:proofErr w:type="spellEnd"/>
      <w:r w:rsidRPr="005A07BC">
        <w:t>;</w:t>
      </w:r>
      <w:proofErr w:type="gramEnd"/>
    </w:p>
    <w:p w14:paraId="435934B8" w14:textId="07CD74B8" w:rsidR="005A07BC" w:rsidRPr="005A07BC" w:rsidRDefault="005A07BC" w:rsidP="005A07BC">
      <w:r w:rsidRPr="005A07BC">
        <w:t xml:space="preserve">    </w:t>
      </w:r>
      <w:proofErr w:type="spellStart"/>
      <w:proofErr w:type="gramStart"/>
      <w:r w:rsidRPr="005A07BC">
        <w:t>private</w:t>
      </w:r>
      <w:proofErr w:type="spellEnd"/>
      <w:proofErr w:type="gramEnd"/>
      <w:r w:rsidRPr="005A07BC">
        <w:t xml:space="preserve"> final </w:t>
      </w:r>
      <w:proofErr w:type="spellStart"/>
      <w:r w:rsidRPr="005A07BC">
        <w:t>ServiceCollaborationRepository</w:t>
      </w:r>
      <w:proofErr w:type="spellEnd"/>
      <w:r w:rsidRPr="005A07BC">
        <w:t xml:space="preserve"> </w:t>
      </w:r>
      <w:proofErr w:type="spellStart"/>
      <w:proofErr w:type="gramStart"/>
      <w:r w:rsidRPr="005A07BC">
        <w:t>collabRepo</w:t>
      </w:r>
      <w:proofErr w:type="spellEnd"/>
      <w:r w:rsidRPr="005A07BC">
        <w:t>;</w:t>
      </w:r>
      <w:proofErr w:type="gramEnd"/>
    </w:p>
    <w:p w14:paraId="50485999" w14:textId="77777777" w:rsidR="005A07BC" w:rsidRPr="005A07BC" w:rsidRDefault="005A07BC" w:rsidP="005A07BC">
      <w:r w:rsidRPr="005A07BC">
        <w:t xml:space="preserve">    </w:t>
      </w:r>
      <w:proofErr w:type="gramStart"/>
      <w:r w:rsidRPr="005A07BC">
        <w:t>public</w:t>
      </w:r>
      <w:proofErr w:type="gramEnd"/>
      <w:r w:rsidRPr="005A07BC">
        <w:t xml:space="preserve"> </w:t>
      </w:r>
      <w:proofErr w:type="spellStart"/>
      <w:proofErr w:type="gramStart"/>
      <w:r w:rsidRPr="005A07BC">
        <w:t>RecommandationService</w:t>
      </w:r>
      <w:proofErr w:type="spellEnd"/>
      <w:r w:rsidRPr="005A07BC">
        <w:t>(</w:t>
      </w:r>
      <w:proofErr w:type="spellStart"/>
      <w:proofErr w:type="gramEnd"/>
      <w:r w:rsidRPr="005A07BC">
        <w:t>OpportuniteInvestissementRepository</w:t>
      </w:r>
      <w:proofErr w:type="spellEnd"/>
      <w:r w:rsidRPr="005A07BC">
        <w:t xml:space="preserve"> </w:t>
      </w:r>
      <w:proofErr w:type="spellStart"/>
      <w:r w:rsidRPr="005A07BC">
        <w:t>investRepo</w:t>
      </w:r>
      <w:proofErr w:type="spellEnd"/>
      <w:r w:rsidRPr="005A07BC">
        <w:t>,</w:t>
      </w:r>
    </w:p>
    <w:p w14:paraId="02A22BDC" w14:textId="77777777" w:rsidR="005A07BC" w:rsidRPr="005A07BC" w:rsidRDefault="005A07BC" w:rsidP="005A07BC">
      <w:r w:rsidRPr="005A07BC">
        <w:t xml:space="preserve">                                 </w:t>
      </w:r>
      <w:proofErr w:type="spellStart"/>
      <w:r w:rsidRPr="005A07BC">
        <w:t>ServiceCollaborationRepository</w:t>
      </w:r>
      <w:proofErr w:type="spellEnd"/>
      <w:r w:rsidRPr="005A07BC">
        <w:t xml:space="preserve"> </w:t>
      </w:r>
      <w:proofErr w:type="spellStart"/>
      <w:r w:rsidRPr="005A07BC">
        <w:t>collabRepo</w:t>
      </w:r>
      <w:proofErr w:type="spellEnd"/>
      <w:r w:rsidRPr="005A07BC">
        <w:t>) {</w:t>
      </w:r>
    </w:p>
    <w:p w14:paraId="22795244" w14:textId="77777777" w:rsidR="005A07BC" w:rsidRPr="005A07BC" w:rsidRDefault="005A07BC" w:rsidP="005A07BC">
      <w:r w:rsidRPr="005A07BC">
        <w:t xml:space="preserve">        </w:t>
      </w:r>
      <w:proofErr w:type="spellStart"/>
      <w:proofErr w:type="gramStart"/>
      <w:r w:rsidRPr="005A07BC">
        <w:t>this.investRepo</w:t>
      </w:r>
      <w:proofErr w:type="spellEnd"/>
      <w:proofErr w:type="gramEnd"/>
      <w:r w:rsidRPr="005A07BC">
        <w:t xml:space="preserve"> = </w:t>
      </w:r>
      <w:proofErr w:type="spellStart"/>
      <w:proofErr w:type="gramStart"/>
      <w:r w:rsidRPr="005A07BC">
        <w:t>investRepo</w:t>
      </w:r>
      <w:proofErr w:type="spellEnd"/>
      <w:r w:rsidRPr="005A07BC">
        <w:t>;</w:t>
      </w:r>
      <w:proofErr w:type="gramEnd"/>
    </w:p>
    <w:p w14:paraId="2355CF27" w14:textId="77777777" w:rsidR="005A07BC" w:rsidRPr="005A07BC" w:rsidRDefault="005A07BC" w:rsidP="005A07BC">
      <w:r w:rsidRPr="005A07BC">
        <w:t xml:space="preserve">        </w:t>
      </w:r>
      <w:proofErr w:type="spellStart"/>
      <w:proofErr w:type="gramStart"/>
      <w:r w:rsidRPr="005A07BC">
        <w:t>this.collabRepo</w:t>
      </w:r>
      <w:proofErr w:type="spellEnd"/>
      <w:proofErr w:type="gramEnd"/>
      <w:r w:rsidRPr="005A07BC">
        <w:t xml:space="preserve"> = </w:t>
      </w:r>
      <w:proofErr w:type="spellStart"/>
      <w:proofErr w:type="gramStart"/>
      <w:r w:rsidRPr="005A07BC">
        <w:t>collabRepo</w:t>
      </w:r>
      <w:proofErr w:type="spellEnd"/>
      <w:r w:rsidRPr="005A07BC">
        <w:t>;</w:t>
      </w:r>
      <w:proofErr w:type="gramEnd"/>
    </w:p>
    <w:p w14:paraId="18726827" w14:textId="63351E04" w:rsidR="005A07BC" w:rsidRPr="005A07BC" w:rsidRDefault="005A07BC" w:rsidP="005A07BC">
      <w:r w:rsidRPr="005A07BC">
        <w:t xml:space="preserve">    </w:t>
      </w:r>
      <w:proofErr w:type="gramStart"/>
      <w:r w:rsidRPr="005A07BC">
        <w:t>}/</w:t>
      </w:r>
      <w:proofErr w:type="gramEnd"/>
      <w:r w:rsidRPr="005A07BC">
        <w:t>/ Méthode principale pour récupérer les recommandations selon le profil et le formulaire</w:t>
      </w:r>
    </w:p>
    <w:p w14:paraId="738142B4" w14:textId="39EA5A2D" w:rsidR="005A07BC" w:rsidRPr="005A07BC" w:rsidRDefault="005A07BC" w:rsidP="005A07BC">
      <w:r w:rsidRPr="005A07BC">
        <w:t xml:space="preserve">    </w:t>
      </w:r>
      <w:proofErr w:type="gramStart"/>
      <w:r w:rsidRPr="005A07BC">
        <w:t>public</w:t>
      </w:r>
      <w:proofErr w:type="gramEnd"/>
      <w:r w:rsidRPr="005A07BC">
        <w:t xml:space="preserve"> List&lt;?&gt; </w:t>
      </w:r>
      <w:proofErr w:type="spellStart"/>
      <w:r w:rsidRPr="005A07BC">
        <w:t>getRecommandations</w:t>
      </w:r>
      <w:proofErr w:type="spellEnd"/>
      <w:r w:rsidRPr="005A07BC">
        <w:t xml:space="preserve">(String profil, </w:t>
      </w:r>
      <w:proofErr w:type="spellStart"/>
      <w:r w:rsidRPr="005A07BC">
        <w:t>RecommandationForm</w:t>
      </w:r>
      <w:proofErr w:type="spellEnd"/>
      <w:r w:rsidRPr="005A07BC">
        <w:t xml:space="preserve"> </w:t>
      </w:r>
      <w:proofErr w:type="spellStart"/>
      <w:r w:rsidRPr="005A07BC">
        <w:t>form</w:t>
      </w:r>
      <w:proofErr w:type="spellEnd"/>
      <w:r w:rsidRPr="005A07BC">
        <w:t xml:space="preserve">, </w:t>
      </w:r>
      <w:proofErr w:type="spellStart"/>
      <w:r w:rsidRPr="005A07BC">
        <w:t>KeycloakAuthenticationToken</w:t>
      </w:r>
      <w:proofErr w:type="spellEnd"/>
      <w:r w:rsidRPr="005A07BC">
        <w:t xml:space="preserve"> </w:t>
      </w:r>
      <w:proofErr w:type="spellStart"/>
      <w:r w:rsidRPr="005A07BC">
        <w:t>token</w:t>
      </w:r>
      <w:proofErr w:type="spellEnd"/>
      <w:r w:rsidRPr="005A07BC">
        <w:t>) {</w:t>
      </w:r>
    </w:p>
    <w:p w14:paraId="40E8EB0D" w14:textId="77777777" w:rsidR="005A07BC" w:rsidRPr="005A07BC" w:rsidRDefault="005A07BC" w:rsidP="005A07BC">
      <w:r w:rsidRPr="005A07BC">
        <w:t xml:space="preserve">        </w:t>
      </w:r>
      <w:proofErr w:type="gramStart"/>
      <w:r w:rsidRPr="005A07BC">
        <w:t>if</w:t>
      </w:r>
      <w:proofErr w:type="gramEnd"/>
      <w:r w:rsidRPr="005A07BC">
        <w:t xml:space="preserve"> (</w:t>
      </w:r>
      <w:proofErr w:type="spellStart"/>
      <w:proofErr w:type="gramStart"/>
      <w:r w:rsidRPr="005A07BC">
        <w:t>profil.equals</w:t>
      </w:r>
      <w:proofErr w:type="spellEnd"/>
      <w:proofErr w:type="gramEnd"/>
      <w:r w:rsidRPr="005A07BC">
        <w:t>("INVESTISSEUR")) {</w:t>
      </w:r>
    </w:p>
    <w:p w14:paraId="428E2EB5" w14:textId="77777777" w:rsidR="005A07BC" w:rsidRPr="005A07BC" w:rsidRDefault="005A07BC" w:rsidP="005A07BC">
      <w:r w:rsidRPr="005A07BC">
        <w:t xml:space="preserve">            // filtrer les opportunités selon formulaire investisseur</w:t>
      </w:r>
    </w:p>
    <w:p w14:paraId="63A2BF8D" w14:textId="77777777" w:rsidR="005A07BC" w:rsidRPr="005A07BC" w:rsidRDefault="005A07BC" w:rsidP="005A07BC">
      <w:r w:rsidRPr="005A07BC">
        <w:t xml:space="preserve">            </w:t>
      </w:r>
      <w:proofErr w:type="gramStart"/>
      <w:r w:rsidRPr="005A07BC">
        <w:t>return</w:t>
      </w:r>
      <w:proofErr w:type="gramEnd"/>
      <w:r w:rsidRPr="005A07BC">
        <w:t xml:space="preserve"> </w:t>
      </w:r>
      <w:proofErr w:type="spellStart"/>
      <w:r w:rsidRPr="005A07BC">
        <w:t>investRepo.findAll</w:t>
      </w:r>
      <w:proofErr w:type="spellEnd"/>
      <w:r w:rsidRPr="005A07BC">
        <w:t>(</w:t>
      </w:r>
      <w:proofErr w:type="gramStart"/>
      <w:r w:rsidRPr="005A07BC">
        <w:t>).</w:t>
      </w:r>
      <w:proofErr w:type="spellStart"/>
      <w:r w:rsidRPr="005A07BC">
        <w:t>stream</w:t>
      </w:r>
      <w:proofErr w:type="spellEnd"/>
      <w:proofErr w:type="gramEnd"/>
      <w:r w:rsidRPr="005A07BC">
        <w:t>()</w:t>
      </w:r>
    </w:p>
    <w:p w14:paraId="759B7057" w14:textId="77777777" w:rsidR="005A07BC" w:rsidRPr="005A07BC" w:rsidRDefault="005A07BC" w:rsidP="005A07BC">
      <w:r w:rsidRPr="005A07BC">
        <w:t xml:space="preserve">                    </w:t>
      </w:r>
      <w:proofErr w:type="gramStart"/>
      <w:r w:rsidRPr="005A07BC">
        <w:t>.</w:t>
      </w:r>
      <w:proofErr w:type="spellStart"/>
      <w:r w:rsidRPr="005A07BC">
        <w:t>filter</w:t>
      </w:r>
      <w:proofErr w:type="spellEnd"/>
      <w:proofErr w:type="gramEnd"/>
      <w:r w:rsidRPr="005A07BC">
        <w:t xml:space="preserve">(op -&gt; </w:t>
      </w:r>
      <w:proofErr w:type="spellStart"/>
      <w:proofErr w:type="gramStart"/>
      <w:r w:rsidRPr="005A07BC">
        <w:t>op.getSecteur</w:t>
      </w:r>
      <w:proofErr w:type="spellEnd"/>
      <w:proofErr w:type="gramEnd"/>
      <w:r w:rsidRPr="005A07BC">
        <w:t>(</w:t>
      </w:r>
      <w:proofErr w:type="gramStart"/>
      <w:r w:rsidRPr="005A07BC">
        <w:t>).</w:t>
      </w:r>
      <w:proofErr w:type="spellStart"/>
      <w:r w:rsidRPr="005A07BC">
        <w:t>equals</w:t>
      </w:r>
      <w:proofErr w:type="spellEnd"/>
      <w:proofErr w:type="gramEnd"/>
      <w:r w:rsidRPr="005A07BC">
        <w:t>(</w:t>
      </w:r>
      <w:proofErr w:type="spellStart"/>
      <w:proofErr w:type="gramStart"/>
      <w:r w:rsidRPr="005A07BC">
        <w:t>form.getSecteur</w:t>
      </w:r>
      <w:proofErr w:type="spellEnd"/>
      <w:proofErr w:type="gramEnd"/>
      <w:r w:rsidRPr="005A07BC">
        <w:t>()))</w:t>
      </w:r>
    </w:p>
    <w:p w14:paraId="6731BDED" w14:textId="77777777" w:rsidR="005A07BC" w:rsidRPr="005A07BC" w:rsidRDefault="005A07BC" w:rsidP="005A07BC">
      <w:r w:rsidRPr="005A07BC">
        <w:t xml:space="preserve">                    </w:t>
      </w:r>
      <w:proofErr w:type="gramStart"/>
      <w:r w:rsidRPr="005A07BC">
        <w:t>.</w:t>
      </w:r>
      <w:proofErr w:type="spellStart"/>
      <w:r w:rsidRPr="005A07BC">
        <w:t>filter</w:t>
      </w:r>
      <w:proofErr w:type="spellEnd"/>
      <w:proofErr w:type="gramEnd"/>
      <w:r w:rsidRPr="005A07BC">
        <w:t xml:space="preserve">(op -&gt; </w:t>
      </w:r>
      <w:proofErr w:type="spellStart"/>
      <w:proofErr w:type="gramStart"/>
      <w:r w:rsidRPr="005A07BC">
        <w:t>op.getZone</w:t>
      </w:r>
      <w:proofErr w:type="spellEnd"/>
      <w:proofErr w:type="gramEnd"/>
      <w:r w:rsidRPr="005A07BC">
        <w:t>(</w:t>
      </w:r>
      <w:proofErr w:type="gramStart"/>
      <w:r w:rsidRPr="005A07BC">
        <w:t>).</w:t>
      </w:r>
      <w:proofErr w:type="spellStart"/>
      <w:r w:rsidRPr="005A07BC">
        <w:t>equals</w:t>
      </w:r>
      <w:proofErr w:type="spellEnd"/>
      <w:proofErr w:type="gramEnd"/>
      <w:r w:rsidRPr="005A07BC">
        <w:t>(</w:t>
      </w:r>
      <w:proofErr w:type="spellStart"/>
      <w:proofErr w:type="gramStart"/>
      <w:r w:rsidRPr="005A07BC">
        <w:t>form.getZone</w:t>
      </w:r>
      <w:proofErr w:type="spellEnd"/>
      <w:proofErr w:type="gramEnd"/>
      <w:r w:rsidRPr="005A07BC">
        <w:t>()))</w:t>
      </w:r>
    </w:p>
    <w:p w14:paraId="7A5024E8" w14:textId="77777777" w:rsidR="005A07BC" w:rsidRPr="005A07BC" w:rsidRDefault="005A07BC" w:rsidP="005A07BC">
      <w:r w:rsidRPr="005A07BC">
        <w:t xml:space="preserve">                    </w:t>
      </w:r>
      <w:proofErr w:type="gramStart"/>
      <w:r w:rsidRPr="005A07BC">
        <w:t>.</w:t>
      </w:r>
      <w:proofErr w:type="spellStart"/>
      <w:r w:rsidRPr="005A07BC">
        <w:t>filter</w:t>
      </w:r>
      <w:proofErr w:type="spellEnd"/>
      <w:proofErr w:type="gramEnd"/>
      <w:r w:rsidRPr="005A07BC">
        <w:t xml:space="preserve">(op -&gt; </w:t>
      </w:r>
      <w:proofErr w:type="spellStart"/>
      <w:proofErr w:type="gramStart"/>
      <w:r w:rsidRPr="005A07BC">
        <w:t>op.getMontantMinimum</w:t>
      </w:r>
      <w:proofErr w:type="spellEnd"/>
      <w:proofErr w:type="gramEnd"/>
      <w:r w:rsidRPr="005A07BC">
        <w:t xml:space="preserve">() &lt;= </w:t>
      </w:r>
      <w:proofErr w:type="spellStart"/>
      <w:proofErr w:type="gramStart"/>
      <w:r w:rsidRPr="005A07BC">
        <w:t>form.getBudget</w:t>
      </w:r>
      <w:proofErr w:type="spellEnd"/>
      <w:proofErr w:type="gramEnd"/>
      <w:r w:rsidRPr="005A07BC">
        <w:t>())</w:t>
      </w:r>
    </w:p>
    <w:p w14:paraId="6FA4C320" w14:textId="77777777" w:rsidR="005A07BC" w:rsidRPr="005A07BC" w:rsidRDefault="005A07BC" w:rsidP="005A07BC">
      <w:r w:rsidRPr="005A07BC">
        <w:t xml:space="preserve">                    </w:t>
      </w:r>
      <w:proofErr w:type="gramStart"/>
      <w:r w:rsidRPr="005A07BC">
        <w:t>.</w:t>
      </w:r>
      <w:proofErr w:type="spellStart"/>
      <w:r w:rsidRPr="005A07BC">
        <w:t>collect</w:t>
      </w:r>
      <w:proofErr w:type="spellEnd"/>
      <w:proofErr w:type="gramEnd"/>
      <w:r w:rsidRPr="005A07BC">
        <w:t>(</w:t>
      </w:r>
      <w:proofErr w:type="spellStart"/>
      <w:r w:rsidRPr="005A07BC">
        <w:t>Collectors.toList</w:t>
      </w:r>
      <w:proofErr w:type="spellEnd"/>
      <w:r w:rsidRPr="005A07BC">
        <w:t>()</w:t>
      </w:r>
      <w:proofErr w:type="gramStart"/>
      <w:r w:rsidRPr="005A07BC">
        <w:t>);</w:t>
      </w:r>
      <w:proofErr w:type="gramEnd"/>
    </w:p>
    <w:p w14:paraId="1EDEA3BB" w14:textId="77777777" w:rsidR="005A07BC" w:rsidRPr="005A07BC" w:rsidRDefault="005A07BC" w:rsidP="005A07BC">
      <w:r w:rsidRPr="005A07BC">
        <w:t xml:space="preserve">        } </w:t>
      </w:r>
      <w:proofErr w:type="spellStart"/>
      <w:r w:rsidRPr="005A07BC">
        <w:t>else</w:t>
      </w:r>
      <w:proofErr w:type="spellEnd"/>
      <w:r w:rsidRPr="005A07BC">
        <w:t xml:space="preserve"> if (</w:t>
      </w:r>
      <w:proofErr w:type="spellStart"/>
      <w:proofErr w:type="gramStart"/>
      <w:r w:rsidRPr="005A07BC">
        <w:t>profil.equals</w:t>
      </w:r>
      <w:proofErr w:type="spellEnd"/>
      <w:proofErr w:type="gramEnd"/>
      <w:r w:rsidRPr="005A07BC">
        <w:t>("PARTENAIRE")) {</w:t>
      </w:r>
    </w:p>
    <w:p w14:paraId="5E3BEF35" w14:textId="77777777" w:rsidR="005A07BC" w:rsidRPr="005A07BC" w:rsidRDefault="005A07BC" w:rsidP="005A07BC">
      <w:r w:rsidRPr="005A07BC">
        <w:t xml:space="preserve">            // filtrer les services de collaboration selon formulaire partenaire</w:t>
      </w:r>
    </w:p>
    <w:p w14:paraId="3C54BFE3" w14:textId="77777777" w:rsidR="005A07BC" w:rsidRPr="005A07BC" w:rsidRDefault="005A07BC" w:rsidP="005A07BC">
      <w:r w:rsidRPr="005A07BC">
        <w:t xml:space="preserve">            </w:t>
      </w:r>
      <w:proofErr w:type="gramStart"/>
      <w:r w:rsidRPr="005A07BC">
        <w:t>return</w:t>
      </w:r>
      <w:proofErr w:type="gramEnd"/>
      <w:r w:rsidRPr="005A07BC">
        <w:t xml:space="preserve"> </w:t>
      </w:r>
      <w:proofErr w:type="spellStart"/>
      <w:r w:rsidRPr="005A07BC">
        <w:t>collabRepo.findAll</w:t>
      </w:r>
      <w:proofErr w:type="spellEnd"/>
      <w:r w:rsidRPr="005A07BC">
        <w:t>(</w:t>
      </w:r>
      <w:proofErr w:type="gramStart"/>
      <w:r w:rsidRPr="005A07BC">
        <w:t>).</w:t>
      </w:r>
      <w:proofErr w:type="spellStart"/>
      <w:r w:rsidRPr="005A07BC">
        <w:t>stream</w:t>
      </w:r>
      <w:proofErr w:type="spellEnd"/>
      <w:proofErr w:type="gramEnd"/>
      <w:r w:rsidRPr="005A07BC">
        <w:t>()</w:t>
      </w:r>
    </w:p>
    <w:p w14:paraId="1A523611" w14:textId="77777777" w:rsidR="005A07BC" w:rsidRPr="005A07BC" w:rsidRDefault="005A07BC" w:rsidP="005A07BC">
      <w:r w:rsidRPr="005A07BC">
        <w:t xml:space="preserve">                    </w:t>
      </w:r>
      <w:proofErr w:type="gramStart"/>
      <w:r w:rsidRPr="005A07BC">
        <w:t>.</w:t>
      </w:r>
      <w:proofErr w:type="spellStart"/>
      <w:r w:rsidRPr="005A07BC">
        <w:t>filter</w:t>
      </w:r>
      <w:proofErr w:type="spellEnd"/>
      <w:proofErr w:type="gramEnd"/>
      <w:r w:rsidRPr="005A07BC">
        <w:t xml:space="preserve">(s -&gt; </w:t>
      </w:r>
      <w:proofErr w:type="spellStart"/>
      <w:proofErr w:type="gramStart"/>
      <w:r w:rsidRPr="005A07BC">
        <w:t>s.getDomaineActivite</w:t>
      </w:r>
      <w:proofErr w:type="spellEnd"/>
      <w:proofErr w:type="gramEnd"/>
      <w:r w:rsidRPr="005A07BC">
        <w:t>(</w:t>
      </w:r>
      <w:proofErr w:type="gramStart"/>
      <w:r w:rsidRPr="005A07BC">
        <w:t>).</w:t>
      </w:r>
      <w:proofErr w:type="spellStart"/>
      <w:r w:rsidRPr="005A07BC">
        <w:t>equals</w:t>
      </w:r>
      <w:proofErr w:type="spellEnd"/>
      <w:proofErr w:type="gramEnd"/>
      <w:r w:rsidRPr="005A07BC">
        <w:t>(</w:t>
      </w:r>
      <w:proofErr w:type="spellStart"/>
      <w:proofErr w:type="gramStart"/>
      <w:r w:rsidRPr="005A07BC">
        <w:t>form.getDomaineActivite</w:t>
      </w:r>
      <w:proofErr w:type="spellEnd"/>
      <w:proofErr w:type="gramEnd"/>
      <w:r w:rsidRPr="005A07BC">
        <w:t>()))</w:t>
      </w:r>
    </w:p>
    <w:p w14:paraId="5EF0F268" w14:textId="77777777" w:rsidR="005A07BC" w:rsidRPr="005A07BC" w:rsidRDefault="005A07BC" w:rsidP="005A07BC">
      <w:r w:rsidRPr="005A07BC">
        <w:t xml:space="preserve">                    </w:t>
      </w:r>
      <w:proofErr w:type="gramStart"/>
      <w:r w:rsidRPr="005A07BC">
        <w:t>.</w:t>
      </w:r>
      <w:proofErr w:type="spellStart"/>
      <w:r w:rsidRPr="005A07BC">
        <w:t>filter</w:t>
      </w:r>
      <w:proofErr w:type="spellEnd"/>
      <w:proofErr w:type="gramEnd"/>
      <w:r w:rsidRPr="005A07BC">
        <w:t xml:space="preserve">(s -&gt; </w:t>
      </w:r>
      <w:proofErr w:type="spellStart"/>
      <w:proofErr w:type="gramStart"/>
      <w:r w:rsidRPr="005A07BC">
        <w:t>s.getDureeCollaboration</w:t>
      </w:r>
      <w:proofErr w:type="spellEnd"/>
      <w:proofErr w:type="gramEnd"/>
      <w:r w:rsidRPr="005A07BC">
        <w:t>(</w:t>
      </w:r>
      <w:proofErr w:type="gramStart"/>
      <w:r w:rsidRPr="005A07BC">
        <w:t>).</w:t>
      </w:r>
      <w:proofErr w:type="spellStart"/>
      <w:r w:rsidRPr="005A07BC">
        <w:t>equals</w:t>
      </w:r>
      <w:proofErr w:type="spellEnd"/>
      <w:proofErr w:type="gramEnd"/>
      <w:r w:rsidRPr="005A07BC">
        <w:t>(</w:t>
      </w:r>
      <w:proofErr w:type="spellStart"/>
      <w:proofErr w:type="gramStart"/>
      <w:r w:rsidRPr="005A07BC">
        <w:t>form.getDuree</w:t>
      </w:r>
      <w:proofErr w:type="spellEnd"/>
      <w:proofErr w:type="gramEnd"/>
      <w:r w:rsidRPr="005A07BC">
        <w:t>()))</w:t>
      </w:r>
    </w:p>
    <w:p w14:paraId="5C905D84" w14:textId="77777777" w:rsidR="005A07BC" w:rsidRPr="005A07BC" w:rsidRDefault="005A07BC" w:rsidP="005A07BC">
      <w:r w:rsidRPr="005A07BC">
        <w:t xml:space="preserve">                    </w:t>
      </w:r>
      <w:proofErr w:type="gramStart"/>
      <w:r w:rsidRPr="005A07BC">
        <w:t>.</w:t>
      </w:r>
      <w:proofErr w:type="spellStart"/>
      <w:r w:rsidRPr="005A07BC">
        <w:t>collect</w:t>
      </w:r>
      <w:proofErr w:type="spellEnd"/>
      <w:proofErr w:type="gramEnd"/>
      <w:r w:rsidRPr="005A07BC">
        <w:t>(</w:t>
      </w:r>
      <w:proofErr w:type="spellStart"/>
      <w:r w:rsidRPr="005A07BC">
        <w:t>Collectors.toList</w:t>
      </w:r>
      <w:proofErr w:type="spellEnd"/>
      <w:r w:rsidRPr="005A07BC">
        <w:t>()</w:t>
      </w:r>
      <w:proofErr w:type="gramStart"/>
      <w:r w:rsidRPr="005A07BC">
        <w:t>);</w:t>
      </w:r>
      <w:proofErr w:type="gramEnd"/>
    </w:p>
    <w:p w14:paraId="296073B6" w14:textId="77777777" w:rsidR="005A07BC" w:rsidRPr="005A07BC" w:rsidRDefault="005A07BC" w:rsidP="005A07BC">
      <w:r w:rsidRPr="005A07BC">
        <w:t xml:space="preserve">        } </w:t>
      </w:r>
      <w:proofErr w:type="spellStart"/>
      <w:r w:rsidRPr="005A07BC">
        <w:t>else</w:t>
      </w:r>
      <w:proofErr w:type="spellEnd"/>
      <w:r w:rsidRPr="005A07BC">
        <w:t xml:space="preserve"> {</w:t>
      </w:r>
    </w:p>
    <w:p w14:paraId="7443D006" w14:textId="77777777" w:rsidR="005A07BC" w:rsidRPr="005A07BC" w:rsidRDefault="005A07BC" w:rsidP="005A07BC">
      <w:r w:rsidRPr="005A07BC">
        <w:t xml:space="preserve">            </w:t>
      </w:r>
      <w:proofErr w:type="spellStart"/>
      <w:proofErr w:type="gramStart"/>
      <w:r w:rsidRPr="005A07BC">
        <w:t>throw</w:t>
      </w:r>
      <w:proofErr w:type="spellEnd"/>
      <w:proofErr w:type="gramEnd"/>
      <w:r w:rsidRPr="005A07BC">
        <w:t xml:space="preserve"> new </w:t>
      </w:r>
      <w:proofErr w:type="spellStart"/>
      <w:proofErr w:type="gramStart"/>
      <w:r w:rsidRPr="005A07BC">
        <w:t>RuntimeException</w:t>
      </w:r>
      <w:proofErr w:type="spellEnd"/>
      <w:r w:rsidRPr="005A07BC">
        <w:t>(</w:t>
      </w:r>
      <w:proofErr w:type="gramEnd"/>
      <w:r w:rsidRPr="005A07BC">
        <w:t>"Profil non autorisé"</w:t>
      </w:r>
      <w:proofErr w:type="gramStart"/>
      <w:r w:rsidRPr="005A07BC">
        <w:t>);</w:t>
      </w:r>
      <w:proofErr w:type="gramEnd"/>
    </w:p>
    <w:p w14:paraId="68907E3F" w14:textId="77777777" w:rsidR="005A07BC" w:rsidRPr="005A07BC" w:rsidRDefault="005A07BC" w:rsidP="005A07BC">
      <w:r w:rsidRPr="005A07BC">
        <w:lastRenderedPageBreak/>
        <w:t xml:space="preserve">        }</w:t>
      </w:r>
    </w:p>
    <w:p w14:paraId="0A4831B3" w14:textId="77777777" w:rsidR="005A07BC" w:rsidRPr="005A07BC" w:rsidRDefault="005A07BC" w:rsidP="005A07BC">
      <w:r w:rsidRPr="005A07BC">
        <w:t xml:space="preserve">    }</w:t>
      </w:r>
    </w:p>
    <w:p w14:paraId="6B5E4A89" w14:textId="0EA74858" w:rsidR="005A07BC" w:rsidRPr="005A07BC" w:rsidRDefault="005A07BC" w:rsidP="005A07BC">
      <w:pPr>
        <w:pBdr>
          <w:bottom w:val="single" w:sz="6" w:space="1" w:color="auto"/>
        </w:pBdr>
      </w:pPr>
      <w:r w:rsidRPr="005A07BC">
        <w:t>}</w:t>
      </w:r>
    </w:p>
    <w:p w14:paraId="716E9E26" w14:textId="77777777" w:rsidR="005A07BC" w:rsidRPr="005A07BC" w:rsidRDefault="005A07BC" w:rsidP="005A07BC">
      <w:r w:rsidRPr="005A07BC">
        <w:t>@Getter</w:t>
      </w:r>
    </w:p>
    <w:p w14:paraId="3BB5FA09" w14:textId="77777777" w:rsidR="005A07BC" w:rsidRPr="005A07BC" w:rsidRDefault="005A07BC" w:rsidP="005A07BC">
      <w:r w:rsidRPr="005A07BC">
        <w:t>@Setter</w:t>
      </w:r>
    </w:p>
    <w:p w14:paraId="4D024C0D" w14:textId="5F63CE83" w:rsidR="005A07BC" w:rsidRPr="005A07BC" w:rsidRDefault="005A07BC" w:rsidP="005A07BC">
      <w:proofErr w:type="gramStart"/>
      <w:r w:rsidRPr="005A07BC">
        <w:t>public</w:t>
      </w:r>
      <w:proofErr w:type="gramEnd"/>
      <w:r w:rsidRPr="005A07BC">
        <w:t xml:space="preserve"> class </w:t>
      </w:r>
      <w:proofErr w:type="spellStart"/>
      <w:r w:rsidRPr="005A07BC">
        <w:rPr>
          <w:b/>
          <w:bCs/>
        </w:rPr>
        <w:t>RecommandationForm</w:t>
      </w:r>
      <w:proofErr w:type="spellEnd"/>
      <w:r w:rsidRPr="005A07BC">
        <w:t xml:space="preserve"> {</w:t>
      </w:r>
    </w:p>
    <w:p w14:paraId="6C2C5C6C" w14:textId="77777777" w:rsidR="005A07BC" w:rsidRPr="005A07BC" w:rsidRDefault="005A07BC" w:rsidP="005A07BC">
      <w:r w:rsidRPr="005A07BC">
        <w:t xml:space="preserve">    // Pour INVESTISSEUR</w:t>
      </w:r>
    </w:p>
    <w:p w14:paraId="7CE282EF" w14:textId="77777777" w:rsidR="005A07BC" w:rsidRPr="005A07BC" w:rsidRDefault="005A07BC" w:rsidP="005A07BC">
      <w:r w:rsidRPr="005A07BC">
        <w:t xml:space="preserve">    </w:t>
      </w:r>
      <w:proofErr w:type="spellStart"/>
      <w:proofErr w:type="gramStart"/>
      <w:r w:rsidRPr="005A07BC">
        <w:t>private</w:t>
      </w:r>
      <w:proofErr w:type="spellEnd"/>
      <w:proofErr w:type="gramEnd"/>
      <w:r w:rsidRPr="005A07BC">
        <w:t xml:space="preserve"> String </w:t>
      </w:r>
      <w:proofErr w:type="gramStart"/>
      <w:r w:rsidRPr="005A07BC">
        <w:t xml:space="preserve">secteur;   </w:t>
      </w:r>
      <w:proofErr w:type="gramEnd"/>
      <w:r w:rsidRPr="005A07BC">
        <w:t xml:space="preserve">       // Secteur économique</w:t>
      </w:r>
    </w:p>
    <w:p w14:paraId="18C5F3A7" w14:textId="77777777" w:rsidR="005A07BC" w:rsidRPr="005A07BC" w:rsidRDefault="005A07BC" w:rsidP="005A07BC">
      <w:r w:rsidRPr="005A07BC">
        <w:t xml:space="preserve">    </w:t>
      </w:r>
      <w:proofErr w:type="spellStart"/>
      <w:proofErr w:type="gramStart"/>
      <w:r w:rsidRPr="005A07BC">
        <w:t>private</w:t>
      </w:r>
      <w:proofErr w:type="spellEnd"/>
      <w:proofErr w:type="gramEnd"/>
      <w:r w:rsidRPr="005A07BC">
        <w:t xml:space="preserve"> String </w:t>
      </w:r>
      <w:proofErr w:type="gramStart"/>
      <w:r w:rsidRPr="005A07BC">
        <w:t xml:space="preserve">zone;   </w:t>
      </w:r>
      <w:proofErr w:type="gramEnd"/>
      <w:r w:rsidRPr="005A07BC">
        <w:t xml:space="preserve">          // Région ou localisation</w:t>
      </w:r>
    </w:p>
    <w:p w14:paraId="7D2105A3" w14:textId="77777777" w:rsidR="005A07BC" w:rsidRPr="005A07BC" w:rsidRDefault="005A07BC" w:rsidP="005A07BC">
      <w:r w:rsidRPr="005A07BC">
        <w:t xml:space="preserve">    </w:t>
      </w:r>
      <w:proofErr w:type="spellStart"/>
      <w:proofErr w:type="gramStart"/>
      <w:r w:rsidRPr="005A07BC">
        <w:t>private</w:t>
      </w:r>
      <w:proofErr w:type="spellEnd"/>
      <w:proofErr w:type="gramEnd"/>
      <w:r w:rsidRPr="005A07BC">
        <w:t xml:space="preserve"> double </w:t>
      </w:r>
      <w:proofErr w:type="gramStart"/>
      <w:r w:rsidRPr="005A07BC">
        <w:t xml:space="preserve">budget;   </w:t>
      </w:r>
      <w:proofErr w:type="gramEnd"/>
      <w:r w:rsidRPr="005A07BC">
        <w:t xml:space="preserve">        // Budget disponible</w:t>
      </w:r>
    </w:p>
    <w:p w14:paraId="76E2325A" w14:textId="77777777" w:rsidR="005A07BC" w:rsidRPr="005A07BC" w:rsidRDefault="005A07BC" w:rsidP="005A07BC"/>
    <w:p w14:paraId="5EB29583" w14:textId="77777777" w:rsidR="005A07BC" w:rsidRPr="005A07BC" w:rsidRDefault="005A07BC" w:rsidP="005A07BC">
      <w:r w:rsidRPr="005A07BC">
        <w:t xml:space="preserve">    // Pour PARTENAIRE</w:t>
      </w:r>
    </w:p>
    <w:p w14:paraId="041EB54F" w14:textId="77777777" w:rsidR="005A07BC" w:rsidRPr="005A07BC" w:rsidRDefault="005A07BC" w:rsidP="005A07BC">
      <w:r w:rsidRPr="005A07BC">
        <w:t xml:space="preserve">    </w:t>
      </w:r>
      <w:proofErr w:type="spellStart"/>
      <w:proofErr w:type="gramStart"/>
      <w:r w:rsidRPr="005A07BC">
        <w:t>private</w:t>
      </w:r>
      <w:proofErr w:type="spellEnd"/>
      <w:proofErr w:type="gramEnd"/>
      <w:r w:rsidRPr="005A07BC">
        <w:t xml:space="preserve"> String </w:t>
      </w:r>
      <w:proofErr w:type="spellStart"/>
      <w:proofErr w:type="gramStart"/>
      <w:r w:rsidRPr="005A07BC">
        <w:t>domaineActivite</w:t>
      </w:r>
      <w:proofErr w:type="spellEnd"/>
      <w:r w:rsidRPr="005A07BC">
        <w:t>;  /</w:t>
      </w:r>
      <w:proofErr w:type="gramEnd"/>
      <w:r w:rsidRPr="005A07BC">
        <w:t>/ Domaine de collaboration</w:t>
      </w:r>
    </w:p>
    <w:p w14:paraId="291E4EB3" w14:textId="77777777" w:rsidR="005A07BC" w:rsidRPr="005A07BC" w:rsidRDefault="005A07BC" w:rsidP="005A07BC">
      <w:r w:rsidRPr="005A07BC">
        <w:t xml:space="preserve">    </w:t>
      </w:r>
      <w:proofErr w:type="spellStart"/>
      <w:proofErr w:type="gramStart"/>
      <w:r w:rsidRPr="005A07BC">
        <w:t>private</w:t>
      </w:r>
      <w:proofErr w:type="spellEnd"/>
      <w:proofErr w:type="gramEnd"/>
      <w:r w:rsidRPr="005A07BC">
        <w:t xml:space="preserve"> String </w:t>
      </w:r>
      <w:proofErr w:type="spellStart"/>
      <w:proofErr w:type="gramStart"/>
      <w:r w:rsidRPr="005A07BC">
        <w:t>duree</w:t>
      </w:r>
      <w:proofErr w:type="spellEnd"/>
      <w:r w:rsidRPr="005A07BC">
        <w:t xml:space="preserve">;   </w:t>
      </w:r>
      <w:proofErr w:type="gramEnd"/>
      <w:r w:rsidRPr="005A07BC">
        <w:t xml:space="preserve">         // Durée souhaitée</w:t>
      </w:r>
    </w:p>
    <w:p w14:paraId="7AD0EFFF" w14:textId="3B660160" w:rsidR="005A07BC" w:rsidRDefault="005A07BC" w:rsidP="005A07BC">
      <w:pPr>
        <w:pBdr>
          <w:bottom w:val="single" w:sz="6" w:space="1" w:color="auto"/>
        </w:pBdr>
      </w:pPr>
      <w:r w:rsidRPr="005A07BC">
        <w:t xml:space="preserve">    </w:t>
      </w:r>
      <w:proofErr w:type="spellStart"/>
      <w:proofErr w:type="gramStart"/>
      <w:r w:rsidRPr="005A07BC">
        <w:t>private</w:t>
      </w:r>
      <w:proofErr w:type="spellEnd"/>
      <w:proofErr w:type="gramEnd"/>
      <w:r w:rsidRPr="005A07BC">
        <w:t xml:space="preserve"> List&lt;String&gt; </w:t>
      </w:r>
      <w:proofErr w:type="spellStart"/>
      <w:proofErr w:type="gramStart"/>
      <w:r w:rsidRPr="005A07BC">
        <w:t>competences</w:t>
      </w:r>
      <w:proofErr w:type="spellEnd"/>
      <w:r w:rsidRPr="005A07BC">
        <w:t>;</w:t>
      </w:r>
      <w:proofErr w:type="gramEnd"/>
      <w:r w:rsidRPr="005A07BC">
        <w:t xml:space="preserve"> // Compétences recherchées}</w:t>
      </w:r>
    </w:p>
    <w:p w14:paraId="3C940BF0" w14:textId="77777777" w:rsidR="005A07BC" w:rsidRDefault="005A07BC" w:rsidP="005A07BC">
      <w:r>
        <w:t>@RestController</w:t>
      </w:r>
    </w:p>
    <w:p w14:paraId="169ACB3C" w14:textId="77777777" w:rsidR="005A07BC" w:rsidRDefault="005A07BC" w:rsidP="005A07BC">
      <w:r>
        <w:t>@RequestMapping("/api/recommandations")</w:t>
      </w:r>
    </w:p>
    <w:p w14:paraId="2795945F" w14:textId="306D76B3" w:rsidR="005A07BC" w:rsidRDefault="005A07BC" w:rsidP="005A07BC">
      <w:proofErr w:type="gramStart"/>
      <w:r>
        <w:t>public</w:t>
      </w:r>
      <w:proofErr w:type="gramEnd"/>
      <w:r>
        <w:t xml:space="preserve"> class </w:t>
      </w:r>
      <w:proofErr w:type="spellStart"/>
      <w:r w:rsidRPr="005A07BC">
        <w:rPr>
          <w:b/>
          <w:bCs/>
        </w:rPr>
        <w:t>RecommandationController</w:t>
      </w:r>
      <w:proofErr w:type="spellEnd"/>
      <w:r w:rsidRPr="005A07BC">
        <w:rPr>
          <w:b/>
          <w:bCs/>
        </w:rPr>
        <w:t xml:space="preserve"> </w:t>
      </w:r>
      <w:r>
        <w:t>{</w:t>
      </w:r>
    </w:p>
    <w:p w14:paraId="62951DCC" w14:textId="699FBEF4" w:rsidR="005A07BC" w:rsidRDefault="005A07BC" w:rsidP="005A07BC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final </w:t>
      </w:r>
      <w:proofErr w:type="spellStart"/>
      <w:r>
        <w:t>RecommandationService</w:t>
      </w:r>
      <w:proofErr w:type="spellEnd"/>
      <w:r>
        <w:t xml:space="preserve"> </w:t>
      </w:r>
      <w:proofErr w:type="spellStart"/>
      <w:proofErr w:type="gramStart"/>
      <w:r>
        <w:t>recommandationService</w:t>
      </w:r>
      <w:proofErr w:type="spellEnd"/>
      <w:r>
        <w:t>;</w:t>
      </w:r>
      <w:proofErr w:type="gramEnd"/>
    </w:p>
    <w:p w14:paraId="0DA4F57A" w14:textId="77777777" w:rsidR="005A07BC" w:rsidRDefault="005A07BC" w:rsidP="005A07B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proofErr w:type="gramStart"/>
      <w:r>
        <w:t>RecommandationController</w:t>
      </w:r>
      <w:proofErr w:type="spellEnd"/>
      <w:r>
        <w:t>(</w:t>
      </w:r>
      <w:proofErr w:type="spellStart"/>
      <w:proofErr w:type="gramEnd"/>
      <w:r>
        <w:t>RecommandationService</w:t>
      </w:r>
      <w:proofErr w:type="spellEnd"/>
      <w:r>
        <w:t xml:space="preserve"> </w:t>
      </w:r>
      <w:proofErr w:type="spellStart"/>
      <w:r>
        <w:t>recommandationService</w:t>
      </w:r>
      <w:proofErr w:type="spellEnd"/>
      <w:r>
        <w:t>) {</w:t>
      </w:r>
    </w:p>
    <w:p w14:paraId="0C69FF0C" w14:textId="77777777" w:rsidR="005A07BC" w:rsidRDefault="005A07BC" w:rsidP="005A07BC">
      <w:r>
        <w:t xml:space="preserve">        </w:t>
      </w:r>
      <w:proofErr w:type="spellStart"/>
      <w:proofErr w:type="gramStart"/>
      <w:r>
        <w:t>this.recommandationService</w:t>
      </w:r>
      <w:proofErr w:type="spellEnd"/>
      <w:proofErr w:type="gramEnd"/>
      <w:r>
        <w:t xml:space="preserve"> = </w:t>
      </w:r>
      <w:proofErr w:type="spellStart"/>
      <w:proofErr w:type="gramStart"/>
      <w:r>
        <w:t>recommandationService</w:t>
      </w:r>
      <w:proofErr w:type="spellEnd"/>
      <w:r>
        <w:t>;</w:t>
      </w:r>
      <w:proofErr w:type="gramEnd"/>
    </w:p>
    <w:p w14:paraId="59230DC4" w14:textId="275100FD" w:rsidR="005A07BC" w:rsidRDefault="005A07BC" w:rsidP="005A07BC">
      <w:r>
        <w:t xml:space="preserve">    }</w:t>
      </w:r>
    </w:p>
    <w:p w14:paraId="30D3F1AB" w14:textId="77777777" w:rsidR="005A07BC" w:rsidRDefault="005A07BC" w:rsidP="005A07BC">
      <w:r>
        <w:t xml:space="preserve">    @PostMapping</w:t>
      </w:r>
    </w:p>
    <w:p w14:paraId="4DEB0250" w14:textId="77777777" w:rsidR="005A07BC" w:rsidRDefault="005A07BC" w:rsidP="005A07BC">
      <w:r>
        <w:t xml:space="preserve">    </w:t>
      </w:r>
      <w:proofErr w:type="gramStart"/>
      <w:r>
        <w:t>public</w:t>
      </w:r>
      <w:proofErr w:type="gramEnd"/>
      <w:r>
        <w:t xml:space="preserve"> List</w:t>
      </w:r>
      <w:proofErr w:type="gramStart"/>
      <w:r>
        <w:t>&lt;?</w:t>
      </w:r>
      <w:proofErr w:type="gramEnd"/>
      <w:r>
        <w:t xml:space="preserve">&gt; </w:t>
      </w:r>
      <w:proofErr w:type="spellStart"/>
      <w:proofErr w:type="gramStart"/>
      <w:r>
        <w:t>getRecommandations</w:t>
      </w:r>
      <w:proofErr w:type="spellEnd"/>
      <w:r>
        <w:t>(</w:t>
      </w:r>
      <w:proofErr w:type="gramEnd"/>
      <w:r>
        <w:t xml:space="preserve">@RequestBody </w:t>
      </w:r>
      <w:proofErr w:type="spellStart"/>
      <w:r>
        <w:t>RecommandationForm</w:t>
      </w:r>
      <w:proofErr w:type="spellEnd"/>
      <w:r>
        <w:t xml:space="preserve"> </w:t>
      </w:r>
      <w:proofErr w:type="spellStart"/>
      <w:r>
        <w:t>form</w:t>
      </w:r>
      <w:proofErr w:type="spellEnd"/>
      <w:r>
        <w:t>,</w:t>
      </w:r>
    </w:p>
    <w:p w14:paraId="4BC4A50F" w14:textId="77777777" w:rsidR="005A07BC" w:rsidRDefault="005A07BC" w:rsidP="005A07BC">
      <w:r>
        <w:t xml:space="preserve">                                      </w:t>
      </w:r>
      <w:proofErr w:type="spellStart"/>
      <w:r>
        <w:t>KeycloakAuthenticationToken</w:t>
      </w:r>
      <w:proofErr w:type="spellEnd"/>
      <w:r>
        <w:t xml:space="preserve"> </w:t>
      </w:r>
      <w:proofErr w:type="spellStart"/>
      <w:r>
        <w:t>token</w:t>
      </w:r>
      <w:proofErr w:type="spellEnd"/>
      <w:r>
        <w:t>) {</w:t>
      </w:r>
    </w:p>
    <w:p w14:paraId="51FCFCCD" w14:textId="77777777" w:rsidR="005A07BC" w:rsidRDefault="005A07BC" w:rsidP="005A07BC">
      <w:r>
        <w:t xml:space="preserve">        String </w:t>
      </w:r>
      <w:proofErr w:type="gramStart"/>
      <w:r>
        <w:t>profil;</w:t>
      </w:r>
      <w:proofErr w:type="gramEnd"/>
    </w:p>
    <w:p w14:paraId="717B21D5" w14:textId="77777777" w:rsidR="005A07BC" w:rsidRDefault="005A07BC" w:rsidP="005A07B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proofErr w:type="gramStart"/>
      <w:r>
        <w:t>token.getAccount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getRoles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contains</w:t>
      </w:r>
      <w:proofErr w:type="spellEnd"/>
      <w:proofErr w:type="gramEnd"/>
      <w:r>
        <w:t>("INVESTISSEUR")) {</w:t>
      </w:r>
    </w:p>
    <w:p w14:paraId="1BCDCEA9" w14:textId="77777777" w:rsidR="005A07BC" w:rsidRDefault="005A07BC" w:rsidP="005A07BC">
      <w:r>
        <w:lastRenderedPageBreak/>
        <w:t xml:space="preserve">            </w:t>
      </w:r>
      <w:proofErr w:type="gramStart"/>
      <w:r>
        <w:t>profil</w:t>
      </w:r>
      <w:proofErr w:type="gramEnd"/>
      <w:r>
        <w:t xml:space="preserve"> = "INVESTISSEUR</w:t>
      </w:r>
      <w:proofErr w:type="gramStart"/>
      <w:r>
        <w:t>";</w:t>
      </w:r>
      <w:proofErr w:type="gramEnd"/>
    </w:p>
    <w:p w14:paraId="417DDA9F" w14:textId="77777777" w:rsidR="005A07BC" w:rsidRDefault="005A07BC" w:rsidP="005A07BC">
      <w:r>
        <w:t xml:space="preserve">        } </w:t>
      </w:r>
      <w:proofErr w:type="spellStart"/>
      <w:r>
        <w:t>else</w:t>
      </w:r>
      <w:proofErr w:type="spellEnd"/>
      <w:r>
        <w:t xml:space="preserve"> if (</w:t>
      </w:r>
      <w:proofErr w:type="spellStart"/>
      <w:proofErr w:type="gramStart"/>
      <w:r>
        <w:t>token.getAccount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getRoles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contains</w:t>
      </w:r>
      <w:proofErr w:type="spellEnd"/>
      <w:proofErr w:type="gramEnd"/>
      <w:r>
        <w:t>("PARTENAIRE")) {</w:t>
      </w:r>
    </w:p>
    <w:p w14:paraId="1438EC91" w14:textId="77777777" w:rsidR="005A07BC" w:rsidRDefault="005A07BC" w:rsidP="005A07BC">
      <w:r>
        <w:t xml:space="preserve">            </w:t>
      </w:r>
      <w:proofErr w:type="gramStart"/>
      <w:r>
        <w:t>profil</w:t>
      </w:r>
      <w:proofErr w:type="gramEnd"/>
      <w:r>
        <w:t xml:space="preserve"> = "PARTENAIRE</w:t>
      </w:r>
      <w:proofErr w:type="gramStart"/>
      <w:r>
        <w:t>";</w:t>
      </w:r>
      <w:proofErr w:type="gramEnd"/>
    </w:p>
    <w:p w14:paraId="66D8323E" w14:textId="77777777" w:rsidR="005A07BC" w:rsidRDefault="005A07BC" w:rsidP="005A07BC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F0C5DE0" w14:textId="77777777" w:rsidR="005A07BC" w:rsidRDefault="005A07BC" w:rsidP="005A07BC">
      <w:r>
        <w:t xml:space="preserve">            </w:t>
      </w:r>
      <w:proofErr w:type="spellStart"/>
      <w:proofErr w:type="gramStart"/>
      <w:r>
        <w:t>throw</w:t>
      </w:r>
      <w:proofErr w:type="spellEnd"/>
      <w:proofErr w:type="gramEnd"/>
      <w:r>
        <w:t xml:space="preserve">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"Profil utilisateur non autorisé"</w:t>
      </w:r>
      <w:proofErr w:type="gramStart"/>
      <w:r>
        <w:t>);</w:t>
      </w:r>
      <w:proofErr w:type="gramEnd"/>
    </w:p>
    <w:p w14:paraId="2FAB5C43" w14:textId="7BCA9F5F" w:rsidR="005A07BC" w:rsidRDefault="005A07BC" w:rsidP="005A07BC">
      <w:r>
        <w:t xml:space="preserve">        }</w:t>
      </w:r>
    </w:p>
    <w:p w14:paraId="5BFF4563" w14:textId="77777777" w:rsidR="005A07BC" w:rsidRDefault="005A07BC" w:rsidP="005A07B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recommandationService.getRecommandations</w:t>
      </w:r>
      <w:proofErr w:type="spellEnd"/>
      <w:r>
        <w:t xml:space="preserve">(profil,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token</w:t>
      </w:r>
      <w:proofErr w:type="spellEnd"/>
      <w:proofErr w:type="gramStart"/>
      <w:r>
        <w:t>);</w:t>
      </w:r>
      <w:proofErr w:type="gramEnd"/>
    </w:p>
    <w:p w14:paraId="6B15D901" w14:textId="77777777" w:rsidR="005A07BC" w:rsidRDefault="005A07BC" w:rsidP="005A07BC">
      <w:r>
        <w:t xml:space="preserve">    }</w:t>
      </w:r>
    </w:p>
    <w:p w14:paraId="131B9D3E" w14:textId="4032E6BC" w:rsidR="005A07BC" w:rsidRPr="005A07BC" w:rsidRDefault="005A07BC" w:rsidP="005A07BC">
      <w:r>
        <w:t>}</w:t>
      </w:r>
    </w:p>
    <w:sectPr w:rsidR="005A07BC" w:rsidRPr="005A07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F3"/>
    <w:rsid w:val="003D4BF3"/>
    <w:rsid w:val="005A07BC"/>
    <w:rsid w:val="005C4848"/>
    <w:rsid w:val="0078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14A04"/>
  <w15:docId w15:val="{7A3B0B75-4315-4D3E-B667-61C0AF75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66</TotalTime>
  <Pages>7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ranim aziza</dc:creator>
  <cp:keywords/>
  <dc:description/>
  <cp:lastModifiedBy>ranim aziza</cp:lastModifiedBy>
  <cp:revision>1</cp:revision>
  <dcterms:created xsi:type="dcterms:W3CDTF">2026-02-17T13:56:00Z</dcterms:created>
  <dcterms:modified xsi:type="dcterms:W3CDTF">2026-02-17T15:02:00Z</dcterms:modified>
</cp:coreProperties>
</file>